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12"/>
        <w:gridCol w:w="5388"/>
      </w:tblGrid>
      <w:tr w:rsidR="00BE12FE">
        <w:trPr>
          <w:trHeight w:val="795"/>
          <w:jc w:val="center"/>
        </w:trPr>
        <w:tc>
          <w:tcPr>
            <w:tcW w:w="5412" w:type="dxa"/>
            <w:vMerge w:val="restart"/>
          </w:tcPr>
          <w:p w:rsidR="00BE12FE" w:rsidRDefault="00950091">
            <w:pPr>
              <w:pStyle w:val="CompanyName"/>
            </w:pPr>
            <w:bookmarkStart w:id="0" w:name="_GoBack"/>
            <w:bookmarkEnd w:id="0"/>
            <w:r>
              <w:t xml:space="preserve">Rachelle </w:t>
            </w:r>
            <w:proofErr w:type="spellStart"/>
            <w:r>
              <w:t>Bélair</w:t>
            </w:r>
            <w:proofErr w:type="spellEnd"/>
          </w:p>
          <w:p w:rsidR="00BE12FE" w:rsidRDefault="00950091">
            <w:pPr>
              <w:pStyle w:val="Slogan"/>
            </w:pPr>
            <w:r>
              <w:t>Translation &amp; Proofreading Services</w:t>
            </w:r>
          </w:p>
          <w:sdt>
            <w:sdtPr>
              <w:alias w:val="Company Address"/>
              <w:tag w:val="Company Address"/>
              <w:id w:val="265011815"/>
              <w:placeholder>
                <w:docPart w:val="238AFB3208C341909CF8D97C6FFD18B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EndPr/>
            <w:sdtContent>
              <w:p w:rsidR="00BE12FE" w:rsidRDefault="00950091">
                <w:pPr>
                  <w:pStyle w:val="ContactInformation"/>
                </w:pPr>
                <w:r>
                  <w:rPr>
                    <w:lang w:val="en-CA"/>
                  </w:rPr>
                  <w:t>131 Spring Park Road</w:t>
                </w:r>
                <w:r>
                  <w:rPr>
                    <w:lang w:val="en-CA"/>
                  </w:rPr>
                  <w:br/>
                  <w:t>Charlottetown, PEI C1A 3Y7</w:t>
                </w:r>
              </w:p>
            </w:sdtContent>
          </w:sdt>
          <w:p w:rsidR="00BE12FE" w:rsidRDefault="00060230">
            <w:pPr>
              <w:pStyle w:val="ContactInformation"/>
            </w:pPr>
            <w:r>
              <w:t xml:space="preserve">Phone: </w:t>
            </w:r>
            <w:sdt>
              <w:sdtPr>
                <w:alias w:val="Company Phone"/>
                <w:id w:val="265011821"/>
                <w:placeholder>
                  <w:docPart w:val="27B22121E0394EC081E844CF00FD40D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950091">
                  <w:t>(902) 892-8802</w:t>
                </w:r>
              </w:sdtContent>
            </w:sdt>
          </w:p>
          <w:p w:rsidR="00BE12FE" w:rsidRDefault="00BE12FE">
            <w:pPr>
              <w:pStyle w:val="ContactInformation"/>
            </w:pPr>
          </w:p>
        </w:tc>
        <w:tc>
          <w:tcPr>
            <w:tcW w:w="5388" w:type="dxa"/>
          </w:tcPr>
          <w:p w:rsidR="00BE12FE" w:rsidRDefault="00060230">
            <w:pPr>
              <w:pStyle w:val="Invoice"/>
            </w:pPr>
            <w:r>
              <w:t>INVOICE</w:t>
            </w:r>
          </w:p>
        </w:tc>
      </w:tr>
      <w:tr w:rsidR="00BE12FE">
        <w:trPr>
          <w:trHeight w:val="795"/>
          <w:jc w:val="center"/>
        </w:trPr>
        <w:tc>
          <w:tcPr>
            <w:tcW w:w="5412" w:type="dxa"/>
            <w:vMerge/>
          </w:tcPr>
          <w:p w:rsidR="00BE12FE" w:rsidRDefault="00BE12FE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BE12FE" w:rsidRDefault="00060230">
            <w:pPr>
              <w:pStyle w:val="RightAligned"/>
            </w:pPr>
            <w:r>
              <w:t>Invoice #</w:t>
            </w:r>
            <w:r w:rsidR="00FA19C5">
              <w:t>4</w:t>
            </w:r>
          </w:p>
          <w:p w:rsidR="00BE12FE" w:rsidRDefault="00060230" w:rsidP="00715F19">
            <w:pPr>
              <w:pStyle w:val="RightAligned"/>
              <w:rPr>
                <w:b/>
                <w:bCs/>
              </w:rPr>
            </w:pPr>
            <w:r>
              <w:t xml:space="preserve">Date: </w:t>
            </w:r>
            <w:sdt>
              <w:sdtPr>
                <w:id w:val="242283825"/>
                <w:placeholder>
                  <w:docPart w:val="DF6668CE31C143C98D8A60F2B1D0EBE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5-03-18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715F19">
                  <w:t>3</w:t>
                </w:r>
                <w:r w:rsidR="004F01BF">
                  <w:t>/1</w:t>
                </w:r>
                <w:r w:rsidR="00715F19">
                  <w:t>8</w:t>
                </w:r>
                <w:r w:rsidR="004F01BF">
                  <w:t>/2015</w:t>
                </w:r>
              </w:sdtContent>
            </w:sdt>
          </w:p>
        </w:tc>
      </w:tr>
    </w:tbl>
    <w:p w:rsidR="00BE12FE" w:rsidRDefault="00BE12FE"/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E12FE">
        <w:trPr>
          <w:trHeight w:val="1440"/>
          <w:jc w:val="center"/>
        </w:trPr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To:</w:t>
            </w:r>
          </w:p>
          <w:p w:rsidR="00BE12FE" w:rsidRDefault="004F01BF">
            <w:pPr>
              <w:pStyle w:val="ContactInformation"/>
            </w:pPr>
            <w:r>
              <w:t>Don Glendenning</w:t>
            </w:r>
          </w:p>
          <w:p w:rsidR="004F01BF" w:rsidRDefault="004F01BF">
            <w:pPr>
              <w:pStyle w:val="ContactInformation"/>
            </w:pPr>
            <w:r>
              <w:t>Education 20/20 Inc.</w:t>
            </w:r>
          </w:p>
          <w:p w:rsidR="00A423A7" w:rsidRDefault="00A423A7" w:rsidP="00A423A7">
            <w:pPr>
              <w:pStyle w:val="ContactInformation"/>
            </w:pPr>
            <w:r>
              <w:t>PO Box 624, 101 Kent St.</w:t>
            </w:r>
          </w:p>
          <w:p w:rsidR="00BE12FE" w:rsidRDefault="00A423A7" w:rsidP="00A423A7">
            <w:pPr>
              <w:pStyle w:val="ContactInformation"/>
            </w:pPr>
            <w:r>
              <w:t>Charlottetown, PE  C1A 1M0</w:t>
            </w:r>
          </w:p>
        </w:tc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For:</w:t>
            </w:r>
          </w:p>
          <w:p w:rsidR="00BE12FE" w:rsidRDefault="00590F2D">
            <w:pPr>
              <w:pStyle w:val="ContactInformation"/>
            </w:pPr>
            <w:r>
              <w:t xml:space="preserve">Translation </w:t>
            </w:r>
          </w:p>
          <w:p w:rsidR="00BE12FE" w:rsidRDefault="00BE12FE">
            <w:pPr>
              <w:pStyle w:val="ContactInformation"/>
            </w:pPr>
          </w:p>
        </w:tc>
      </w:tr>
    </w:tbl>
    <w:p w:rsidR="00BE12FE" w:rsidRDefault="00BE12FE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6210"/>
        <w:gridCol w:w="1530"/>
        <w:gridCol w:w="1530"/>
        <w:gridCol w:w="1530"/>
      </w:tblGrid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HOURS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RATE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AMOUNT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590F2D">
            <w:pPr>
              <w:pStyle w:val="TableText"/>
            </w:pPr>
            <w:r>
              <w:t>Translation</w:t>
            </w:r>
            <w:r w:rsidR="00813D3F">
              <w:t xml:space="preserve"> of Newsletter no. 2</w:t>
            </w:r>
            <w:r w:rsidR="00715F19">
              <w:t>6 – High School Diplomas</w:t>
            </w:r>
          </w:p>
          <w:p w:rsidR="00813D3F" w:rsidRDefault="00715F19">
            <w:pPr>
              <w:pStyle w:val="TableText"/>
            </w:pPr>
            <w:r>
              <w:t>Dated March 18</w:t>
            </w:r>
            <w:r w:rsidR="00A75331">
              <w:t>, 2015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9A31F4">
            <w:pPr>
              <w:pStyle w:val="TableText"/>
              <w:jc w:val="right"/>
            </w:pPr>
            <w:r>
              <w:t>1.5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>
            <w:pPr>
              <w:pStyle w:val="Amount"/>
            </w:pPr>
            <w:r>
              <w:t>$35.00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>
            <w:pPr>
              <w:pStyle w:val="Amount"/>
            </w:pPr>
            <w:r>
              <w:t>$35</w:t>
            </w:r>
            <w:r w:rsidR="00CD17EB">
              <w:t>.00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12FE" w:rsidRDefault="00BE12FE"/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0230">
            <w:pPr>
              <w:pStyle w:val="RightAligned"/>
            </w:pPr>
            <w: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>
            <w:pPr>
              <w:pStyle w:val="Amount"/>
            </w:pPr>
            <w:r>
              <w:t>$3</w:t>
            </w:r>
            <w:r w:rsidR="00CD17EB">
              <w:t>5.00</w:t>
            </w:r>
          </w:p>
        </w:tc>
      </w:tr>
    </w:tbl>
    <w:p w:rsidR="00BE12FE" w:rsidRDefault="00BE12FE"/>
    <w:tbl>
      <w:tblPr>
        <w:tblW w:w="1080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E12FE">
        <w:trPr>
          <w:trHeight w:val="1584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BE12FE" w:rsidRDefault="004F01BF">
            <w:pPr>
              <w:pStyle w:val="TableText"/>
            </w:pPr>
            <w:r>
              <w:t>Please m</w:t>
            </w:r>
            <w:r w:rsidR="00383886">
              <w:t xml:space="preserve">ake all </w:t>
            </w:r>
            <w:proofErr w:type="spellStart"/>
            <w:r w:rsidR="00383886">
              <w:t>cheque</w:t>
            </w:r>
            <w:r w:rsidR="00060230">
              <w:t>s</w:t>
            </w:r>
            <w:proofErr w:type="spellEnd"/>
            <w:r w:rsidR="00060230">
              <w:t xml:space="preserve"> payable to </w:t>
            </w:r>
            <w:sdt>
              <w:sdtPr>
                <w:alias w:val="Company"/>
                <w:id w:val="242283893"/>
                <w:placeholder>
                  <w:docPart w:val="0AF87C40A70C4E8FA685522B7AA2BDF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CD17EB">
                  <w:t xml:space="preserve">Rachelle </w:t>
                </w:r>
                <w:proofErr w:type="spellStart"/>
                <w:r w:rsidR="00CD17EB">
                  <w:t>Bélair</w:t>
                </w:r>
                <w:proofErr w:type="spellEnd"/>
              </w:sdtContent>
            </w:sdt>
          </w:p>
          <w:p w:rsidR="00BE12FE" w:rsidRDefault="00060230">
            <w:pPr>
              <w:pStyle w:val="TableText"/>
            </w:pPr>
            <w:r>
              <w:t>Total due in 15 days. Overdue accounts subject to a service charge of 1% per month</w:t>
            </w:r>
            <w:r w:rsidR="004F01BF">
              <w:t>.</w:t>
            </w:r>
          </w:p>
        </w:tc>
      </w:tr>
      <w:tr w:rsidR="00BE12FE">
        <w:trPr>
          <w:trHeight w:val="432"/>
          <w:jc w:val="center"/>
        </w:trPr>
        <w:tc>
          <w:tcPr>
            <w:tcW w:w="10800" w:type="dxa"/>
            <w:vAlign w:val="center"/>
          </w:tcPr>
          <w:p w:rsidR="00BE12FE" w:rsidRDefault="00BA4E05" w:rsidP="00BA4E05">
            <w:pPr>
              <w:pStyle w:val="CenteredColumnHeading"/>
            </w:pPr>
            <w:r>
              <w:t>Thank you for your business – please call again.</w:t>
            </w:r>
          </w:p>
        </w:tc>
      </w:tr>
    </w:tbl>
    <w:p w:rsidR="00BE12FE" w:rsidRDefault="00BE12FE" w:rsidP="002B474D"/>
    <w:sectPr w:rsidR="00BE12FE" w:rsidSect="00BE12FE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2"/>
  </w:compat>
  <w:rsids>
    <w:rsidRoot w:val="00950091"/>
    <w:rsid w:val="00060230"/>
    <w:rsid w:val="002B474D"/>
    <w:rsid w:val="00383886"/>
    <w:rsid w:val="003D33E5"/>
    <w:rsid w:val="004F01BF"/>
    <w:rsid w:val="00590F2D"/>
    <w:rsid w:val="00656779"/>
    <w:rsid w:val="00712F9E"/>
    <w:rsid w:val="00715F19"/>
    <w:rsid w:val="00813D3F"/>
    <w:rsid w:val="00950091"/>
    <w:rsid w:val="009A31F4"/>
    <w:rsid w:val="00A423A7"/>
    <w:rsid w:val="00A75331"/>
    <w:rsid w:val="00BA4E05"/>
    <w:rsid w:val="00BE12FE"/>
    <w:rsid w:val="00CD17EB"/>
    <w:rsid w:val="00EA6F8A"/>
    <w:rsid w:val="00FA19C5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/>
    <w:lsdException w:name="heading 2" w:semiHidden="0" w:uiPriority="0" w:unhideWhenUsed="0"/>
    <w:lsdException w:name="heading 3" w:semiHidden="0" w:uiPriority="0" w:unhideWhenUsed="0"/>
    <w:lsdException w:name="heading 4" w:uiPriority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itle" w:semiHidden="0" w:uiPriority="4" w:unhideWhenUsed="0" w:qFormat="1"/>
    <w:lsdException w:name="Subtitle" w:uiPriority="5" w:qFormat="1"/>
    <w:lsdException w:name="Block Text" w:uiPriority="3" w:qFormat="1"/>
    <w:lsdException w:name="Strong" w:semiHidden="0" w:uiPriority="2" w:unhideWhenUsed="0"/>
    <w:lsdException w:name="Emphasis" w:semiHidden="0" w:uiPriority="2" w:unhideWhenUsed="0" w:qFormat="1"/>
    <w:lsdException w:name="Table Grid" w:semiHidden="0" w:uiPriority="1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iPriority="0" w:unhideWhenUsed="0"/>
    <w:lsdException w:name="List Paragraph" w:semiHidden="0" w:uiPriority="29" w:unhideWhenUsed="0" w:qFormat="1"/>
    <w:lsdException w:name="Quote" w:semiHidden="0" w:uiPriority="20" w:unhideWhenUsed="0" w:qFormat="1"/>
    <w:lsdException w:name="Intense Quote" w:semiHidden="0" w:unhideWhenUsed="0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rsid w:val="00BE12F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unhideWhenUsed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nhideWhenUsed/>
    <w:rsid w:val="00BE12FE"/>
    <w:pPr>
      <w:spacing w:line="264" w:lineRule="auto"/>
      <w:outlineLvl w:val="1"/>
    </w:pPr>
    <w:rPr>
      <w:rFonts w:ascii="Tahoma" w:eastAsia="Times New Roman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semiHidden/>
    <w:unhideWhenUsed/>
    <w:rsid w:val="00BE12FE"/>
    <w:pPr>
      <w:spacing w:line="264" w:lineRule="auto"/>
      <w:outlineLvl w:val="2"/>
    </w:pPr>
    <w:rPr>
      <w:rFonts w:ascii="Calibri" w:eastAsia="Times New Roman" w:hAnsi="Calibri" w:cs="Times New Roman"/>
      <w:i/>
      <w:spacing w:val="4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BE12FE"/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rsid w:val="00BE12FE"/>
    <w:rPr>
      <w:rFonts w:ascii="Tahoma" w:eastAsia="Times New Roman" w:hAnsi="Tahoma" w:cs="Times New Roman"/>
      <w:b/>
      <w:caps/>
      <w:spacing w:val="4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BE12FE"/>
    <w:rPr>
      <w:rFonts w:ascii="Calibri" w:eastAsia="Times New Roman" w:hAnsi="Calibri" w:cs="Times New Roman"/>
      <w:i/>
      <w:spacing w:val="4"/>
      <w:sz w:val="18"/>
      <w:szCs w:val="18"/>
    </w:rPr>
  </w:style>
  <w:style w:type="paragraph" w:customStyle="1" w:styleId="CompanyName">
    <w:name w:val="Company Name"/>
    <w:basedOn w:val="Normal"/>
    <w:qFormat/>
    <w:rsid w:val="00BE12FE"/>
    <w:pPr>
      <w:spacing w:before="140" w:line="264" w:lineRule="auto"/>
    </w:pPr>
    <w:rPr>
      <w:rFonts w:asciiTheme="majorHAnsi" w:eastAsia="Times New Roman" w:hAnsiTheme="majorHAnsi" w:cs="Times New Roman"/>
      <w:b/>
      <w:spacing w:val="4"/>
      <w:szCs w:val="18"/>
    </w:rPr>
  </w:style>
  <w:style w:type="paragraph" w:customStyle="1" w:styleId="ColumnHeading">
    <w:name w:val="Column Heading"/>
    <w:basedOn w:val="Normal"/>
    <w:qFormat/>
    <w:rsid w:val="00BE12FE"/>
    <w:pPr>
      <w:spacing w:line="264" w:lineRule="auto"/>
    </w:pPr>
    <w:rPr>
      <w:rFonts w:asciiTheme="majorHAnsi" w:eastAsia="Times New Roman" w:hAnsiTheme="majorHAnsi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BE12FE"/>
    <w:pPr>
      <w:jc w:val="right"/>
    </w:pPr>
    <w:rPr>
      <w:rFonts w:eastAsia="Times New Roman" w:cs="Times New Roman"/>
      <w:caps/>
      <w:sz w:val="16"/>
      <w:szCs w:val="16"/>
    </w:rPr>
  </w:style>
  <w:style w:type="paragraph" w:customStyle="1" w:styleId="Amount">
    <w:name w:val="Amount"/>
    <w:basedOn w:val="Normal"/>
    <w:qFormat/>
    <w:rsid w:val="00BE12FE"/>
    <w:pPr>
      <w:spacing w:line="264" w:lineRule="auto"/>
      <w:jc w:val="right"/>
    </w:pPr>
    <w:rPr>
      <w:rFonts w:eastAsia="Times New Roman" w:cs="Times New Roman"/>
      <w:spacing w:val="4"/>
      <w:sz w:val="20"/>
      <w:szCs w:val="20"/>
    </w:rPr>
  </w:style>
  <w:style w:type="character" w:styleId="Strong">
    <w:name w:val="Strong"/>
    <w:basedOn w:val="DefaultParagraphFont"/>
    <w:uiPriority w:val="2"/>
    <w:semiHidden/>
    <w:unhideWhenUsed/>
    <w:rsid w:val="00BE12FE"/>
    <w:rPr>
      <w:b/>
      <w:bCs/>
    </w:rPr>
  </w:style>
  <w:style w:type="paragraph" w:customStyle="1" w:styleId="ContactInformation">
    <w:name w:val="Contact Information"/>
    <w:basedOn w:val="Normal"/>
    <w:qFormat/>
    <w:rsid w:val="00BE12FE"/>
    <w:rPr>
      <w:sz w:val="18"/>
    </w:rPr>
  </w:style>
  <w:style w:type="paragraph" w:customStyle="1" w:styleId="Slogan">
    <w:name w:val="Slogan"/>
    <w:basedOn w:val="Heading3"/>
    <w:qFormat/>
    <w:rsid w:val="00BE12FE"/>
    <w:pPr>
      <w:spacing w:after="240"/>
    </w:pPr>
    <w:rPr>
      <w:rFonts w:asciiTheme="minorHAnsi" w:hAnsiTheme="minorHAnsi"/>
    </w:rPr>
  </w:style>
  <w:style w:type="paragraph" w:customStyle="1" w:styleId="CenteredColumnHeading">
    <w:name w:val="Centered Column Heading"/>
    <w:basedOn w:val="ColumnHeading"/>
    <w:qFormat/>
    <w:rsid w:val="00BE12FE"/>
    <w:pPr>
      <w:jc w:val="center"/>
    </w:pPr>
  </w:style>
  <w:style w:type="paragraph" w:customStyle="1" w:styleId="TableText">
    <w:name w:val="Table Text"/>
    <w:basedOn w:val="Normal"/>
    <w:qFormat/>
    <w:rsid w:val="00BE12FE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FE"/>
    <w:rPr>
      <w:rFonts w:ascii="Tahoma" w:hAnsi="Tahoma" w:cs="Tahoma"/>
      <w:sz w:val="16"/>
      <w:szCs w:val="16"/>
    </w:rPr>
  </w:style>
  <w:style w:type="paragraph" w:customStyle="1" w:styleId="Invoice">
    <w:name w:val="Invoice"/>
    <w:basedOn w:val="Normal"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styleId="PlaceholderText">
    <w:name w:val="Placeholder Text"/>
    <w:basedOn w:val="DefaultParagraphFont"/>
    <w:uiPriority w:val="99"/>
    <w:unhideWhenUsed/>
    <w:rsid w:val="00BE12F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MBelair\Application%20Data\Microsoft\Templates\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38AFB3208C341909CF8D97C6FFD1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FAD6C-ABFE-40C8-9031-82AABBA18D7E}"/>
      </w:docPartPr>
      <w:docPartBody>
        <w:p w:rsidR="00AB41B7" w:rsidRDefault="00B86CD2">
          <w:pPr>
            <w:pStyle w:val="238AFB3208C341909CF8D97C6FFD18B0"/>
          </w:pPr>
          <w:r>
            <w:rPr>
              <w:rStyle w:val="PlaceholderText"/>
            </w:rPr>
            <w:t>[Street Address]</w:t>
          </w:r>
        </w:p>
      </w:docPartBody>
    </w:docPart>
    <w:docPart>
      <w:docPartPr>
        <w:name w:val="27B22121E0394EC081E844CF00FD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11497-F24D-4059-94C9-AAEFDC2BE9F4}"/>
      </w:docPartPr>
      <w:docPartBody>
        <w:p w:rsidR="00AB41B7" w:rsidRDefault="00B86CD2">
          <w:pPr>
            <w:pStyle w:val="27B22121E0394EC081E844CF00FD40D7"/>
          </w:pPr>
          <w:r>
            <w:t>[Phone Number]</w:t>
          </w:r>
        </w:p>
      </w:docPartBody>
    </w:docPart>
    <w:docPart>
      <w:docPartPr>
        <w:name w:val="DF6668CE31C143C98D8A60F2B1D0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733D-C0BC-4B2E-8C09-8E9B77A5B3E4}"/>
      </w:docPartPr>
      <w:docPartBody>
        <w:p w:rsidR="00AB41B7" w:rsidRDefault="00B86CD2">
          <w:pPr>
            <w:pStyle w:val="DF6668CE31C143C98D8A60F2B1D0EBE2"/>
          </w:pPr>
          <w:r>
            <w:t>[Pick the date]</w:t>
          </w:r>
        </w:p>
      </w:docPartBody>
    </w:docPart>
    <w:docPart>
      <w:docPartPr>
        <w:name w:val="0AF87C40A70C4E8FA685522B7AA2B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2763-2593-4C2C-A001-B7EAB720848B}"/>
      </w:docPartPr>
      <w:docPartBody>
        <w:p w:rsidR="00AB41B7" w:rsidRDefault="00B86CD2">
          <w:pPr>
            <w:pStyle w:val="0AF87C40A70C4E8FA685522B7AA2BDFA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41B7"/>
    <w:rsid w:val="003D4771"/>
    <w:rsid w:val="003E2FAE"/>
    <w:rsid w:val="00483BA1"/>
    <w:rsid w:val="00676608"/>
    <w:rsid w:val="00AB41B7"/>
    <w:rsid w:val="00B8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75884D44D44819EC42FED81DAF42D">
    <w:name w:val="18F75884D44D44819EC42FED81DAF42D"/>
  </w:style>
  <w:style w:type="paragraph" w:customStyle="1" w:styleId="3B5990FFD41243B88C067DA28151507D">
    <w:name w:val="3B5990FFD41243B88C067DA28151507D"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238AFB3208C341909CF8D97C6FFD18B0">
    <w:name w:val="238AFB3208C341909CF8D97C6FFD18B0"/>
  </w:style>
  <w:style w:type="paragraph" w:customStyle="1" w:styleId="27B22121E0394EC081E844CF00FD40D7">
    <w:name w:val="27B22121E0394EC081E844CF00FD40D7"/>
  </w:style>
  <w:style w:type="paragraph" w:customStyle="1" w:styleId="FABE8340CD644E83B7E505D802964370">
    <w:name w:val="FABE8340CD644E83B7E505D802964370"/>
  </w:style>
  <w:style w:type="paragraph" w:customStyle="1" w:styleId="A37A37F1E0EE4C4589ABB856DE3F84BD">
    <w:name w:val="A37A37F1E0EE4C4589ABB856DE3F84BD"/>
  </w:style>
  <w:style w:type="paragraph" w:customStyle="1" w:styleId="DF6668CE31C143C98D8A60F2B1D0EBE2">
    <w:name w:val="DF6668CE31C143C98D8A60F2B1D0EBE2"/>
  </w:style>
  <w:style w:type="paragraph" w:customStyle="1" w:styleId="4AD05BCD345F4B56ADB2E214B70F44BF">
    <w:name w:val="4AD05BCD345F4B56ADB2E214B70F44BF"/>
  </w:style>
  <w:style w:type="paragraph" w:customStyle="1" w:styleId="B8B33A3C0AC549589F941000DC0BA959">
    <w:name w:val="B8B33A3C0AC549589F941000DC0BA959"/>
  </w:style>
  <w:style w:type="paragraph" w:customStyle="1" w:styleId="2D34C29DA3DB4777AFB06761FBCECAE0">
    <w:name w:val="2D34C29DA3DB4777AFB06761FBCECAE0"/>
  </w:style>
  <w:style w:type="paragraph" w:customStyle="1" w:styleId="F10CFB1FD4BD467997FF45432F578837">
    <w:name w:val="F10CFB1FD4BD467997FF45432F578837"/>
  </w:style>
  <w:style w:type="paragraph" w:customStyle="1" w:styleId="54EBBE76DD0C45A4882EEA8420E8140E">
    <w:name w:val="54EBBE76DD0C45A4882EEA8420E8140E"/>
  </w:style>
  <w:style w:type="paragraph" w:customStyle="1" w:styleId="641CC5165E7542E5AEF605A7EEE71313">
    <w:name w:val="641CC5165E7542E5AEF605A7EEE71313"/>
  </w:style>
  <w:style w:type="paragraph" w:customStyle="1" w:styleId="163E38ACA6E442939956C4BD6BC60311">
    <w:name w:val="163E38ACA6E442939956C4BD6BC60311"/>
  </w:style>
  <w:style w:type="paragraph" w:customStyle="1" w:styleId="0AF87C40A70C4E8FA685522B7AA2BDFA">
    <w:name w:val="0AF87C40A70C4E8FA685522B7AA2BDF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2015-03-18T00:00:00</PublishDate>
  <Abstract/>
  <CompanyAddress>131 Spring Park Road
Charlottetown, PEI C1A 3Y7</CompanyAddress>
  <CompanyPhone>(902) 892-8802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884A9-84DA-41E5-BC56-7C7178E4D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Invoice_service.dotx</Template>
  <TotalTime>0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>Rachelle Bélair</Company>
  <LinksUpToDate>false</LinksUpToDate>
  <CharactersWithSpaces>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creator>Rachelle Belair</dc:creator>
  <cp:lastModifiedBy>Donald</cp:lastModifiedBy>
  <cp:revision>2</cp:revision>
  <cp:lastPrinted>2013-11-06T18:40:00Z</cp:lastPrinted>
  <dcterms:created xsi:type="dcterms:W3CDTF">2015-03-23T23:08:00Z</dcterms:created>
  <dcterms:modified xsi:type="dcterms:W3CDTF">2015-03-23T23:08:00Z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TC100726799990</vt:lpwstr>
  </property>
</Properties>
</file>