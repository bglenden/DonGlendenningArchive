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3F157B">
              <w:t>8</w:t>
            </w:r>
          </w:p>
          <w:p w:rsidR="00BE12FE" w:rsidRDefault="00060230" w:rsidP="003F157B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6-1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F157B">
                  <w:t>6/18/2015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D765E2" w:rsidRDefault="00590F2D">
            <w:pPr>
              <w:pStyle w:val="TableText"/>
              <w:rPr>
                <w:b/>
              </w:rPr>
            </w:pPr>
            <w:r>
              <w:t>Translation</w:t>
            </w:r>
            <w:r w:rsidR="00813D3F">
              <w:t xml:space="preserve"> of Newsletter no. 2</w:t>
            </w:r>
            <w:r w:rsidR="003F157B">
              <w:t>9</w:t>
            </w:r>
            <w:r w:rsidR="00E9719C">
              <w:t xml:space="preserve"> –</w:t>
            </w:r>
            <w:r w:rsidR="003F157B">
              <w:t xml:space="preserve"> Educators and Time </w:t>
            </w:r>
            <w:r w:rsidR="003F157B" w:rsidRPr="00D765E2">
              <w:rPr>
                <w:b/>
              </w:rPr>
              <w:t>(502 words)</w:t>
            </w:r>
          </w:p>
          <w:p w:rsidR="00813D3F" w:rsidRDefault="003F157B" w:rsidP="003F157B">
            <w:pPr>
              <w:pStyle w:val="TableText"/>
            </w:pPr>
            <w:r>
              <w:t>Dated June 18,</w:t>
            </w:r>
            <w:r w:rsidR="00A75331">
              <w:t xml:space="preserve">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3F157B">
            <w:pPr>
              <w:pStyle w:val="TableText"/>
              <w:jc w:val="right"/>
            </w:pPr>
            <w:r>
              <w:t>2</w:t>
            </w:r>
            <w:r w:rsidR="009A31F4">
              <w:t>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 w:rsidP="003F157B">
            <w:pPr>
              <w:pStyle w:val="Amount"/>
            </w:pPr>
            <w:r>
              <w:t>$</w:t>
            </w:r>
            <w:r w:rsidR="003F157B">
              <w:t>50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</w:t>
            </w:r>
            <w:r w:rsidR="003F157B">
              <w:t>50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D765E2">
            <w:pPr>
              <w:pStyle w:val="TableText"/>
            </w:pPr>
            <w:r w:rsidRPr="00D765E2">
              <w:rPr>
                <w:b/>
              </w:rPr>
              <w:t>Note:</w:t>
            </w:r>
            <w:r>
              <w:t xml:space="preserve"> As per Mr. Glendenning, I have </w:t>
            </w:r>
            <w:r w:rsidRPr="00D765E2">
              <w:t>adjust</w:t>
            </w:r>
            <w:r>
              <w:t>ed the bill due to an extra 100 words for this translation.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3F157B">
            <w:pPr>
              <w:pStyle w:val="Amount"/>
            </w:pPr>
            <w:r>
              <w:t>$50</w:t>
            </w:r>
            <w:r w:rsidR="00CD17EB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1307E7"/>
    <w:rsid w:val="002B474D"/>
    <w:rsid w:val="002B7A48"/>
    <w:rsid w:val="00320872"/>
    <w:rsid w:val="00383886"/>
    <w:rsid w:val="003D33E5"/>
    <w:rsid w:val="003F157B"/>
    <w:rsid w:val="004F01BF"/>
    <w:rsid w:val="00590F2D"/>
    <w:rsid w:val="00656779"/>
    <w:rsid w:val="00715F19"/>
    <w:rsid w:val="00813D3F"/>
    <w:rsid w:val="00950091"/>
    <w:rsid w:val="009A31F4"/>
    <w:rsid w:val="00A423A7"/>
    <w:rsid w:val="00A75331"/>
    <w:rsid w:val="00BA4E05"/>
    <w:rsid w:val="00BE12FE"/>
    <w:rsid w:val="00C30DB3"/>
    <w:rsid w:val="00CD17EB"/>
    <w:rsid w:val="00D765E2"/>
    <w:rsid w:val="00E9719C"/>
    <w:rsid w:val="00EA6F8A"/>
    <w:rsid w:val="00FA19C5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483BA1"/>
    <w:rsid w:val="00676608"/>
    <w:rsid w:val="00765C45"/>
    <w:rsid w:val="008C06DE"/>
    <w:rsid w:val="00AB41B7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2015-06-18T00:00:00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0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2015-05-22T15:36:00Z</cp:lastPrinted>
  <dcterms:created xsi:type="dcterms:W3CDTF">2015-06-18T16:10:00Z</dcterms:created>
  <dcterms:modified xsi:type="dcterms:W3CDTF">2015-06-18T16:10:00Z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