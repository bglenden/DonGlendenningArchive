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Default="00950091">
            <w:pPr>
              <w:pStyle w:val="CompanyName"/>
            </w:pPr>
            <w:bookmarkStart w:id="0" w:name="_GoBack"/>
            <w:bookmarkEnd w:id="0"/>
            <w:r>
              <w:t xml:space="preserve">Rachelle </w:t>
            </w:r>
            <w:proofErr w:type="spellStart"/>
            <w:r>
              <w:t>Bélair</w:t>
            </w:r>
            <w:proofErr w:type="spellEnd"/>
          </w:p>
          <w:p w:rsidR="00BE12FE" w:rsidRDefault="00950091">
            <w:pPr>
              <w:pStyle w:val="Slogan"/>
            </w:pPr>
            <w:r>
              <w:t>Translation &amp; Proofreading Services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C30DB3">
              <w:t>6</w:t>
            </w:r>
          </w:p>
          <w:p w:rsidR="00BE12FE" w:rsidRDefault="00060230" w:rsidP="00715F19">
            <w:pPr>
              <w:pStyle w:val="RightAligned"/>
              <w:rPr>
                <w:b/>
                <w:bCs/>
              </w:rPr>
            </w:pPr>
            <w:r>
              <w:t xml:space="preserve">Date: 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5-04-16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FD4EFB">
                  <w:t>4/16</w:t>
                </w:r>
                <w:r w:rsidR="004F01BF">
                  <w:t>/2015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To:</w:t>
            </w:r>
          </w:p>
          <w:p w:rsidR="00BE12FE" w:rsidRDefault="004F01BF">
            <w:pPr>
              <w:pStyle w:val="ContactInformation"/>
            </w:pPr>
            <w:r>
              <w:t>Don Glendenning</w:t>
            </w:r>
          </w:p>
          <w:p w:rsidR="004F01BF" w:rsidRDefault="004F01BF">
            <w:pPr>
              <w:pStyle w:val="ContactInformation"/>
            </w:pPr>
            <w:r>
              <w:t>Education 20/20 Inc.</w:t>
            </w:r>
          </w:p>
          <w:p w:rsidR="00A423A7" w:rsidRDefault="00A423A7" w:rsidP="00A423A7">
            <w:pPr>
              <w:pStyle w:val="ContactInformation"/>
            </w:pPr>
            <w:r>
              <w:t>PO Box 624, 101 Kent St.</w:t>
            </w:r>
          </w:p>
          <w:p w:rsidR="00BE12FE" w:rsidRDefault="00A423A7" w:rsidP="00A423A7">
            <w:pPr>
              <w:pStyle w:val="ContactInformation"/>
            </w:pPr>
            <w:r>
              <w:t>Charlottetown, PE  C1A 1M0</w:t>
            </w: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590F2D">
            <w:pPr>
              <w:pStyle w:val="ContactInformation"/>
            </w:pPr>
            <w:r>
              <w:t xml:space="preserve">Translation 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590F2D">
            <w:pPr>
              <w:pStyle w:val="TableText"/>
            </w:pPr>
            <w:r>
              <w:t>Translation</w:t>
            </w:r>
            <w:r w:rsidR="00813D3F">
              <w:t xml:space="preserve"> of Newsletter no. 2</w:t>
            </w:r>
            <w:r w:rsidR="00FD4EFB">
              <w:t>7 – Exemptions</w:t>
            </w:r>
          </w:p>
          <w:p w:rsidR="00813D3F" w:rsidRDefault="00FD4EFB">
            <w:pPr>
              <w:pStyle w:val="TableText"/>
            </w:pPr>
            <w:r>
              <w:t>Dated April 17</w:t>
            </w:r>
            <w:r w:rsidR="00A75331">
              <w:t>, 2015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9A31F4">
            <w:pPr>
              <w:pStyle w:val="TableText"/>
              <w:jc w:val="right"/>
            </w:pPr>
            <w:r>
              <w:t>1.5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$35.00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$35</w:t>
            </w:r>
            <w:r w:rsidR="00CD17EB">
              <w:t>.00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$3</w:t>
            </w:r>
            <w:r w:rsidR="00CD17EB">
              <w:t>5.00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</w:sdtContent>
            </w:sdt>
          </w:p>
          <w:p w:rsidR="00BE12FE" w:rsidRDefault="00060230">
            <w:pPr>
              <w:pStyle w:val="TableText"/>
            </w:pPr>
            <w:r>
              <w:t>Total due in 15 days. Overdue accounts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2B474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2"/>
  </w:compat>
  <w:rsids>
    <w:rsidRoot w:val="00950091"/>
    <w:rsid w:val="00060230"/>
    <w:rsid w:val="001307E7"/>
    <w:rsid w:val="002B474D"/>
    <w:rsid w:val="00383886"/>
    <w:rsid w:val="00396A1E"/>
    <w:rsid w:val="003D33E5"/>
    <w:rsid w:val="004F01BF"/>
    <w:rsid w:val="00590F2D"/>
    <w:rsid w:val="00656779"/>
    <w:rsid w:val="00715F19"/>
    <w:rsid w:val="00813D3F"/>
    <w:rsid w:val="00950091"/>
    <w:rsid w:val="009A31F4"/>
    <w:rsid w:val="00A423A7"/>
    <w:rsid w:val="00A75331"/>
    <w:rsid w:val="00BA4E05"/>
    <w:rsid w:val="00BE12FE"/>
    <w:rsid w:val="00C30DB3"/>
    <w:rsid w:val="00CD17EB"/>
    <w:rsid w:val="00EA6F8A"/>
    <w:rsid w:val="00FA19C5"/>
    <w:rsid w:val="00FD4EF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/>
    <w:lsdException w:name="heading 2" w:semiHidden="0" w:uiPriority="0" w:unhideWhenUsed="0"/>
    <w:lsdException w:name="heading 3" w:semiHidden="0" w:uiPriority="0" w:unhideWhenUsed="0"/>
    <w:lsdException w:name="heading 4" w:uiPriority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itle" w:semiHidden="0" w:uiPriority="4" w:unhideWhenUsed="0" w:qFormat="1"/>
    <w:lsdException w:name="Subtitle" w:uiPriority="5" w:qFormat="1"/>
    <w:lsdException w:name="Block Text" w:uiPriority="3" w:qFormat="1"/>
    <w:lsdException w:name="Strong" w:semiHidden="0" w:uiPriority="2" w:unhideWhenUsed="0"/>
    <w:lsdException w:name="Emphasis" w:semiHidden="0" w:uiPriority="2" w:unhideWhenUsed="0" w:qFormat="1"/>
    <w:lsdException w:name="Table Grid" w:semiHidden="0" w:uiPriority="1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iPriority="0" w:unhideWhenUsed="0"/>
    <w:lsdException w:name="List Paragraph" w:semiHidden="0" w:uiPriority="29" w:unhideWhenUsed="0" w:qFormat="1"/>
    <w:lsdException w:name="Quote" w:semiHidden="0" w:uiPriority="20" w:unhideWhenUsed="0" w:qFormat="1"/>
    <w:lsdException w:name="Intense Quote" w:semiHidden="0" w:unhideWhenUsed="0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3D4771"/>
    <w:rsid w:val="00483BA1"/>
    <w:rsid w:val="0062533E"/>
    <w:rsid w:val="00676608"/>
    <w:rsid w:val="00AB41B7"/>
    <w:rsid w:val="00B8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2015-04-16T00:00:00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Invoice_service.dotx</Template>
  <TotalTime>1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</Company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creator>Rachelle Belair</dc:creator>
  <cp:lastModifiedBy>Donald</cp:lastModifiedBy>
  <cp:revision>2</cp:revision>
  <cp:lastPrinted>2013-11-06T18:40:00Z</cp:lastPrinted>
  <dcterms:created xsi:type="dcterms:W3CDTF">2015-04-16T18:49:00Z</dcterms:created>
  <dcterms:modified xsi:type="dcterms:W3CDTF">2015-04-16T18:49:00Z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