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EF7036">
              <w:t>23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6-04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F7036">
                  <w:t>4/23/2016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62FA7" w:rsidP="00EF7036">
            <w:pPr>
              <w:pStyle w:val="TableText"/>
            </w:pPr>
            <w:r>
              <w:t>Bulletin no. 3</w:t>
            </w:r>
            <w:r w:rsidR="00EF7036">
              <w:t>9</w:t>
            </w:r>
            <w:r>
              <w:t xml:space="preserve"> – </w:t>
            </w:r>
            <w:r w:rsidR="00EF7036">
              <w:t>Curriculum</w:t>
            </w:r>
            <w:r w:rsidR="009D7A63">
              <w:t xml:space="preserve"> (</w:t>
            </w:r>
            <w:r w:rsidR="00EF7036">
              <w:t>354</w:t>
            </w:r>
            <w:r w:rsidR="009D7A63">
              <w:t xml:space="preserve"> 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9D7A63" w:rsidP="00246DDC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EF7036">
            <w:pPr>
              <w:pStyle w:val="Amount"/>
            </w:pPr>
            <w:r>
              <w:t>$</w:t>
            </w:r>
            <w:r w:rsidR="00EF7036">
              <w:t>40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EF7036">
            <w:pPr>
              <w:pStyle w:val="Amount"/>
            </w:pPr>
            <w:r>
              <w:t>$</w:t>
            </w:r>
            <w:r w:rsidR="00EF7036">
              <w:t>40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72589B">
            <w:pPr>
              <w:pStyle w:val="Amount"/>
            </w:pPr>
            <w:r>
              <w:t>$</w:t>
            </w:r>
            <w:r w:rsidR="00EF7036">
              <w:t>4</w:t>
            </w:r>
            <w:r w:rsidR="0072589B">
              <w:t>0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00607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0607D"/>
    <w:rsid w:val="00060230"/>
    <w:rsid w:val="00061D59"/>
    <w:rsid w:val="00082E50"/>
    <w:rsid w:val="001307E7"/>
    <w:rsid w:val="001D3330"/>
    <w:rsid w:val="00246DDC"/>
    <w:rsid w:val="002B474D"/>
    <w:rsid w:val="00320872"/>
    <w:rsid w:val="00341A2C"/>
    <w:rsid w:val="00362FA7"/>
    <w:rsid w:val="00383886"/>
    <w:rsid w:val="003A76C6"/>
    <w:rsid w:val="003D33E5"/>
    <w:rsid w:val="003F157B"/>
    <w:rsid w:val="0042419B"/>
    <w:rsid w:val="004F01BF"/>
    <w:rsid w:val="00590F2D"/>
    <w:rsid w:val="00610BB2"/>
    <w:rsid w:val="006164A1"/>
    <w:rsid w:val="006355F3"/>
    <w:rsid w:val="00656779"/>
    <w:rsid w:val="00715F19"/>
    <w:rsid w:val="0072589B"/>
    <w:rsid w:val="00813D3F"/>
    <w:rsid w:val="008B030D"/>
    <w:rsid w:val="008F00B9"/>
    <w:rsid w:val="00950091"/>
    <w:rsid w:val="009A31F4"/>
    <w:rsid w:val="009D7A63"/>
    <w:rsid w:val="009E0615"/>
    <w:rsid w:val="00A423A7"/>
    <w:rsid w:val="00A75331"/>
    <w:rsid w:val="00BA4E05"/>
    <w:rsid w:val="00BE12FE"/>
    <w:rsid w:val="00C30DB3"/>
    <w:rsid w:val="00C95CF1"/>
    <w:rsid w:val="00CD17EB"/>
    <w:rsid w:val="00D765E2"/>
    <w:rsid w:val="00E9719C"/>
    <w:rsid w:val="00EA6F8A"/>
    <w:rsid w:val="00EF7036"/>
    <w:rsid w:val="00F94E15"/>
    <w:rsid w:val="00FA19C5"/>
    <w:rsid w:val="00FC7284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A6C04B17-9300-4E24-883C-72B19CAA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67725"/>
    <w:rsid w:val="000E5485"/>
    <w:rsid w:val="001C7F56"/>
    <w:rsid w:val="003D4771"/>
    <w:rsid w:val="00483BA1"/>
    <w:rsid w:val="00666AFB"/>
    <w:rsid w:val="00676608"/>
    <w:rsid w:val="00765C45"/>
    <w:rsid w:val="00767A7A"/>
    <w:rsid w:val="00AB41B7"/>
    <w:rsid w:val="00B431E5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2016-04-23T00:00:00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1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</cp:lastModifiedBy>
  <cp:revision>2</cp:revision>
  <cp:lastPrinted>2015-05-22T15:36:00Z</cp:lastPrinted>
  <dcterms:created xsi:type="dcterms:W3CDTF">2017-03-03T04:12:00Z</dcterms:created>
  <dcterms:modified xsi:type="dcterms:W3CDTF">2017-03-03T04:12:00Z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