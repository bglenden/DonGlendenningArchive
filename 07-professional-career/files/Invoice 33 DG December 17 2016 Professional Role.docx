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Pr="008F00B9" w:rsidRDefault="00950091">
            <w:pPr>
              <w:pStyle w:val="CompanyName"/>
              <w:rPr>
                <w:lang w:val="fr-CA"/>
              </w:rPr>
            </w:pPr>
            <w:bookmarkStart w:id="0" w:name="_GoBack"/>
            <w:bookmarkEnd w:id="0"/>
            <w:r w:rsidRPr="008F00B9">
              <w:rPr>
                <w:lang w:val="fr-CA"/>
              </w:rPr>
              <w:t>Rachelle Bélair</w:t>
            </w:r>
          </w:p>
          <w:p w:rsidR="0042419B" w:rsidRPr="0042419B" w:rsidRDefault="00950091">
            <w:pPr>
              <w:pStyle w:val="Slogan"/>
              <w:rPr>
                <w:lang w:val="fr-CA"/>
              </w:rPr>
            </w:pPr>
            <w:r w:rsidRPr="0042419B">
              <w:rPr>
                <w:lang w:val="fr-CA"/>
              </w:rPr>
              <w:t xml:space="preserve">Translation &amp; </w:t>
            </w:r>
            <w:proofErr w:type="spellStart"/>
            <w:r w:rsidRPr="0042419B">
              <w:rPr>
                <w:lang w:val="fr-CA"/>
              </w:rPr>
              <w:t>Proofreading</w:t>
            </w:r>
            <w:proofErr w:type="spellEnd"/>
            <w:r w:rsidRPr="0042419B">
              <w:rPr>
                <w:lang w:val="fr-CA"/>
              </w:rPr>
              <w:t xml:space="preserve"> Services</w:t>
            </w:r>
            <w:r w:rsidR="0042419B" w:rsidRPr="0042419B">
              <w:rPr>
                <w:lang w:val="fr-CA"/>
              </w:rPr>
              <w:t xml:space="preserve"> /Services de traduction et révision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6C0771">
              <w:t>3</w:t>
            </w:r>
            <w:r w:rsidR="00546BEA">
              <w:t>3</w:t>
            </w:r>
          </w:p>
          <w:p w:rsidR="00BE12FE" w:rsidRDefault="00060230" w:rsidP="00F94E15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6-12-17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546BEA">
                  <w:t>12/17/2016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Pr="006355F3" w:rsidRDefault="00060230">
            <w:pPr>
              <w:pStyle w:val="ColumnHeading"/>
            </w:pPr>
            <w:r w:rsidRPr="006355F3">
              <w:t>To:</w:t>
            </w:r>
          </w:p>
          <w:p w:rsidR="006355F3" w:rsidRDefault="006355F3" w:rsidP="006355F3">
            <w:pPr>
              <w:pStyle w:val="ContactInformation"/>
            </w:pPr>
            <w:r>
              <w:t>Don Glendenning</w:t>
            </w:r>
          </w:p>
          <w:p w:rsidR="006355F3" w:rsidRDefault="006355F3" w:rsidP="006355F3">
            <w:pPr>
              <w:pStyle w:val="ContactInformation"/>
            </w:pPr>
            <w:r>
              <w:t>Education 20/20 Inc.</w:t>
            </w:r>
          </w:p>
          <w:p w:rsidR="006355F3" w:rsidRDefault="006355F3" w:rsidP="006355F3">
            <w:pPr>
              <w:pStyle w:val="ContactInformation"/>
            </w:pPr>
            <w:r>
              <w:t>PO Box 624, 101 Kent St.</w:t>
            </w:r>
          </w:p>
          <w:p w:rsidR="009E0615" w:rsidRDefault="006355F3" w:rsidP="006355F3">
            <w:pPr>
              <w:pStyle w:val="ContactInformation"/>
            </w:pPr>
            <w:r>
              <w:t>Charlottetown, PE  C1A 1M0</w:t>
            </w:r>
          </w:p>
          <w:p w:rsidR="006355F3" w:rsidRDefault="006355F3" w:rsidP="006355F3">
            <w:pPr>
              <w:pStyle w:val="ContactInformation"/>
            </w:pPr>
          </w:p>
          <w:p w:rsidR="008F00B9" w:rsidRDefault="008F00B9" w:rsidP="008F00B9">
            <w:pPr>
              <w:pStyle w:val="ContactInformation"/>
            </w:pP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8F00B9">
            <w:pPr>
              <w:pStyle w:val="ContactInformation"/>
            </w:pPr>
            <w:r>
              <w:t>Translation/Proofreading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D3F" w:rsidRPr="008F00B9" w:rsidRDefault="0038618D" w:rsidP="00546BEA">
            <w:pPr>
              <w:pStyle w:val="TableText"/>
            </w:pPr>
            <w:r>
              <w:t xml:space="preserve">Bulletin no. </w:t>
            </w:r>
            <w:r w:rsidR="00546BEA">
              <w:t xml:space="preserve">47 </w:t>
            </w:r>
            <w:r w:rsidR="006C0771">
              <w:t xml:space="preserve">– </w:t>
            </w:r>
            <w:r w:rsidR="00546BEA">
              <w:t>Professional Roles (393</w:t>
            </w:r>
            <w:r w:rsidR="00FD7BCA">
              <w:t xml:space="preserve"> </w:t>
            </w:r>
            <w:r w:rsidR="006C0771">
              <w:t>words)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A1386E" w:rsidP="0038618D">
            <w:pPr>
              <w:pStyle w:val="TableText"/>
              <w:jc w:val="right"/>
            </w:pPr>
            <w:r>
              <w:t>2.0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546BEA">
            <w:pPr>
              <w:pStyle w:val="Amount"/>
            </w:pPr>
            <w:r>
              <w:t>$</w:t>
            </w:r>
            <w:r w:rsidR="00546BEA">
              <w:t>35</w:t>
            </w:r>
            <w:r w:rsidR="00A1386E">
              <w:t>.0</w:t>
            </w:r>
            <w: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546BEA">
            <w:pPr>
              <w:pStyle w:val="Amount"/>
            </w:pPr>
            <w:r>
              <w:t>$</w:t>
            </w:r>
            <w:r w:rsidR="00546BEA">
              <w:t>35</w:t>
            </w:r>
            <w:r>
              <w:t>.00</w:t>
            </w:r>
          </w:p>
        </w:tc>
      </w:tr>
      <w:tr w:rsidR="00BE12FE" w:rsidRPr="008F00B9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061D59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 w:rsidP="008B030D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Pr="009E0615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8F00B9" w:rsidP="00C958FA">
            <w:pPr>
              <w:pStyle w:val="Amount"/>
            </w:pPr>
            <w:r>
              <w:t>$</w:t>
            </w:r>
            <w:r w:rsidR="00546BEA">
              <w:t>35</w:t>
            </w:r>
            <w:r w:rsidR="006355F3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91"/>
    <w:rsid w:val="00060230"/>
    <w:rsid w:val="00061D59"/>
    <w:rsid w:val="00066A67"/>
    <w:rsid w:val="00082E50"/>
    <w:rsid w:val="0009232B"/>
    <w:rsid w:val="001307E7"/>
    <w:rsid w:val="00144C81"/>
    <w:rsid w:val="001D3330"/>
    <w:rsid w:val="00246DDC"/>
    <w:rsid w:val="002B474D"/>
    <w:rsid w:val="002E2A94"/>
    <w:rsid w:val="00320872"/>
    <w:rsid w:val="00341A2C"/>
    <w:rsid w:val="00362FA7"/>
    <w:rsid w:val="00383886"/>
    <w:rsid w:val="0038618D"/>
    <w:rsid w:val="003A76C6"/>
    <w:rsid w:val="003D33E5"/>
    <w:rsid w:val="003F157B"/>
    <w:rsid w:val="0042419B"/>
    <w:rsid w:val="004F01BF"/>
    <w:rsid w:val="00546BEA"/>
    <w:rsid w:val="00590F2D"/>
    <w:rsid w:val="006164A1"/>
    <w:rsid w:val="006355F3"/>
    <w:rsid w:val="00656779"/>
    <w:rsid w:val="006722C0"/>
    <w:rsid w:val="006C0771"/>
    <w:rsid w:val="00715F19"/>
    <w:rsid w:val="0072589B"/>
    <w:rsid w:val="00813D3F"/>
    <w:rsid w:val="008B030D"/>
    <w:rsid w:val="008F00B9"/>
    <w:rsid w:val="00950091"/>
    <w:rsid w:val="009A31F4"/>
    <w:rsid w:val="009D7A63"/>
    <w:rsid w:val="009E0615"/>
    <w:rsid w:val="00A1386E"/>
    <w:rsid w:val="00A423A7"/>
    <w:rsid w:val="00A75331"/>
    <w:rsid w:val="00A932D1"/>
    <w:rsid w:val="00B345E1"/>
    <w:rsid w:val="00BA4E05"/>
    <w:rsid w:val="00BE12FE"/>
    <w:rsid w:val="00C11CC6"/>
    <w:rsid w:val="00C30DB3"/>
    <w:rsid w:val="00C958FA"/>
    <w:rsid w:val="00C95CF1"/>
    <w:rsid w:val="00CD17EB"/>
    <w:rsid w:val="00D765E2"/>
    <w:rsid w:val="00DF10C9"/>
    <w:rsid w:val="00E9719C"/>
    <w:rsid w:val="00EA6F8A"/>
    <w:rsid w:val="00EC70D1"/>
    <w:rsid w:val="00EF7036"/>
    <w:rsid w:val="00F94E15"/>
    <w:rsid w:val="00FA19C5"/>
    <w:rsid w:val="00FC7284"/>
    <w:rsid w:val="00FD4EFB"/>
    <w:rsid w:val="00FD7BCA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1DE996AD-C997-4202-9F5D-467A4909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Revision" w:semiHidden="1" w:uiPriority="0"/>
    <w:lsdException w:name="List Paragraph" w:uiPriority="29" w:qFormat="1"/>
    <w:lsdException w:name="Quote" w:uiPriority="2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05638E"/>
    <w:rsid w:val="000E5485"/>
    <w:rsid w:val="001C7F56"/>
    <w:rsid w:val="001F7033"/>
    <w:rsid w:val="003A5C39"/>
    <w:rsid w:val="003C0F16"/>
    <w:rsid w:val="003D4771"/>
    <w:rsid w:val="00483BA1"/>
    <w:rsid w:val="00676608"/>
    <w:rsid w:val="00765C45"/>
    <w:rsid w:val="00767A7A"/>
    <w:rsid w:val="00AB41B7"/>
    <w:rsid w:val="00B2616F"/>
    <w:rsid w:val="00B431E5"/>
    <w:rsid w:val="00B86CD2"/>
    <w:rsid w:val="00F3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2016-12-17T00:00:00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</Template>
  <TotalTime>1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subject/>
  <dc:creator>Rachelle Belair</dc:creator>
  <cp:keywords/>
  <cp:lastModifiedBy>Don</cp:lastModifiedBy>
  <cp:revision>2</cp:revision>
  <cp:lastPrinted>2015-05-22T15:36:00Z</cp:lastPrinted>
  <dcterms:created xsi:type="dcterms:W3CDTF">2016-12-16T23:54:00Z</dcterms:created>
  <dcterms:modified xsi:type="dcterms:W3CDTF">2016-12-16T23:54:00Z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