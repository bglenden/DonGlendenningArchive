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4F6" w:rsidRDefault="008074F6"/>
    <w:p w:rsidR="008074F6" w:rsidRDefault="008074F6"/>
    <w:p w:rsidR="008074F6" w:rsidRDefault="008074F6"/>
    <w:p w:rsidR="008074F6" w:rsidRDefault="008074F6"/>
    <w:p w:rsidR="008074F6" w:rsidRDefault="008074F6">
      <w:r>
        <w:t>2011 04 04</w:t>
      </w:r>
    </w:p>
    <w:p w:rsidR="008074F6" w:rsidRDefault="008074F6"/>
    <w:p w:rsidR="008074F6" w:rsidRDefault="008074F6">
      <w:r>
        <w:t>Mr. John Rowe</w:t>
      </w:r>
    </w:p>
    <w:p w:rsidR="008074F6" w:rsidRDefault="008074F6">
      <w:r>
        <w:rPr>
          <w:sz w:val="22"/>
          <w:szCs w:val="22"/>
        </w:rPr>
        <w:t xml:space="preserve">Island Abby Foods Limited  </w:t>
      </w:r>
    </w:p>
    <w:p w:rsidR="008074F6" w:rsidRDefault="008074F6">
      <w:r>
        <w:t>87 Watts Ave</w:t>
      </w:r>
    </w:p>
    <w:p w:rsidR="008074F6" w:rsidRDefault="008074F6">
      <w:r>
        <w:t>Charlottetown, PE C1E 2B7</w:t>
      </w:r>
    </w:p>
    <w:p w:rsidR="008074F6" w:rsidRDefault="008074F6"/>
    <w:p w:rsidR="008074F6" w:rsidRDefault="008074F6">
      <w:r>
        <w:t>Dear ,</w:t>
      </w:r>
    </w:p>
    <w:p w:rsidR="008074F6" w:rsidRDefault="008074F6"/>
    <w:p w:rsidR="008074F6" w:rsidRDefault="008074F6" w:rsidP="00F459B1">
      <w:pPr>
        <w:rPr>
          <w:sz w:val="22"/>
          <w:szCs w:val="22"/>
        </w:rPr>
      </w:pPr>
      <w:r w:rsidRPr="001E7267">
        <w:rPr>
          <w:sz w:val="22"/>
          <w:szCs w:val="22"/>
        </w:rPr>
        <w:t xml:space="preserve">The Community Foundation of Prince Edward Island </w:t>
      </w:r>
      <w:r>
        <w:rPr>
          <w:sz w:val="22"/>
          <w:szCs w:val="22"/>
        </w:rPr>
        <w:t xml:space="preserve">(CFPEI) is a volunteer driven, registered, non-profit, charitable organization.  Our mission is to improve the quality of life on PEI through the creation and building of endowment trust funds that will enhance life for all residents.  </w:t>
      </w:r>
    </w:p>
    <w:p w:rsidR="008074F6" w:rsidRDefault="008074F6" w:rsidP="00F459B1">
      <w:pPr>
        <w:rPr>
          <w:sz w:val="22"/>
          <w:szCs w:val="22"/>
        </w:rPr>
      </w:pPr>
    </w:p>
    <w:p w:rsidR="008074F6" w:rsidRDefault="008074F6" w:rsidP="00F459B1">
      <w:pPr>
        <w:rPr>
          <w:sz w:val="22"/>
          <w:szCs w:val="22"/>
        </w:rPr>
      </w:pPr>
      <w:r>
        <w:rPr>
          <w:sz w:val="22"/>
          <w:szCs w:val="22"/>
        </w:rPr>
        <w:t xml:space="preserve">The Foundation provides an established means for individuals, families, community groups, corporations, and private foundations to support philanthropic activities which invest in sustainable solutions to community needs.  We connect caring people and worthy causes through endowment building. </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For the past f</w:t>
      </w:r>
      <w:r>
        <w:rPr>
          <w:sz w:val="22"/>
          <w:szCs w:val="22"/>
        </w:rPr>
        <w:t>ive</w:t>
      </w:r>
      <w:r w:rsidRPr="001E7267">
        <w:rPr>
          <w:sz w:val="22"/>
          <w:szCs w:val="22"/>
        </w:rPr>
        <w:t xml:space="preserve"> years, CFPEI has organized a reception on July 4</w:t>
      </w:r>
      <w:r w:rsidRPr="001E7267">
        <w:rPr>
          <w:sz w:val="22"/>
          <w:szCs w:val="22"/>
          <w:vertAlign w:val="superscript"/>
        </w:rPr>
        <w:t>th</w:t>
      </w:r>
      <w:r w:rsidRPr="001E7267">
        <w:rPr>
          <w:sz w:val="22"/>
          <w:szCs w:val="22"/>
        </w:rPr>
        <w:t xml:space="preserve"> for “Summer Islanders” who are US citizens.  The purpose is to give US citizens a venue to meet and celebrate their national day, to thank them for their contributions to our community and to keep them informed about the work of the Community Foundation.</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 xml:space="preserve">The gathering is informal, with a cash bar, light food, a speaker, our national anthems, US flags and background music.  On </w:t>
      </w:r>
      <w:r>
        <w:rPr>
          <w:sz w:val="22"/>
          <w:szCs w:val="22"/>
        </w:rPr>
        <w:t>three</w:t>
      </w:r>
      <w:r w:rsidRPr="001E7267">
        <w:rPr>
          <w:sz w:val="22"/>
          <w:szCs w:val="22"/>
        </w:rPr>
        <w:t xml:space="preserve"> occasions, the US consul General from Halifax has joined us for the occasion.  Attendees are mostly US citizens with summer homes or who live here year round and contribute in so many ways to our Island life and Island economy.  Numbers usually range from 75 to 125 people.   </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By means of this letter I am inviting</w:t>
      </w:r>
      <w:r>
        <w:rPr>
          <w:sz w:val="22"/>
          <w:szCs w:val="22"/>
        </w:rPr>
        <w:t xml:space="preserve"> Island Abby Foods  Limited  </w:t>
      </w:r>
      <w:r w:rsidRPr="001E7267">
        <w:rPr>
          <w:sz w:val="22"/>
          <w:szCs w:val="22"/>
        </w:rPr>
        <w:t>to become a sponsor at the $250 level.</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The enclosed information will provide background on both the</w:t>
      </w:r>
      <w:r>
        <w:rPr>
          <w:sz w:val="22"/>
          <w:szCs w:val="22"/>
        </w:rPr>
        <w:t xml:space="preserve"> C</w:t>
      </w:r>
      <w:r w:rsidRPr="001E7267">
        <w:rPr>
          <w:sz w:val="22"/>
          <w:szCs w:val="22"/>
        </w:rPr>
        <w:t xml:space="preserve">ommunity </w:t>
      </w:r>
      <w:r>
        <w:rPr>
          <w:sz w:val="22"/>
          <w:szCs w:val="22"/>
        </w:rPr>
        <w:t>F</w:t>
      </w:r>
      <w:r w:rsidRPr="001E7267">
        <w:rPr>
          <w:sz w:val="22"/>
          <w:szCs w:val="22"/>
        </w:rPr>
        <w:t xml:space="preserve">oundation of Prince Edward Island and the annual US citizen’s Day reception.  </w:t>
      </w:r>
      <w:r>
        <w:rPr>
          <w:sz w:val="22"/>
          <w:szCs w:val="22"/>
        </w:rPr>
        <w:t>I’ll phone you next week to see if you have any questions about the Foundation or the Reception.</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We thank you for your consideration.</w:t>
      </w:r>
    </w:p>
    <w:p w:rsidR="008074F6" w:rsidRPr="001E7267" w:rsidRDefault="008074F6" w:rsidP="00F459B1">
      <w:pPr>
        <w:rPr>
          <w:sz w:val="22"/>
          <w:szCs w:val="22"/>
        </w:rPr>
      </w:pPr>
    </w:p>
    <w:p w:rsidR="008074F6" w:rsidRPr="001E7267" w:rsidRDefault="008074F6" w:rsidP="00F459B1">
      <w:pPr>
        <w:rPr>
          <w:sz w:val="22"/>
          <w:szCs w:val="22"/>
        </w:rPr>
      </w:pPr>
      <w:r w:rsidRPr="001E7267">
        <w:rPr>
          <w:sz w:val="22"/>
          <w:szCs w:val="22"/>
        </w:rPr>
        <w:t>Sincerely,</w:t>
      </w:r>
    </w:p>
    <w:p w:rsidR="008074F6" w:rsidRPr="001E7267" w:rsidRDefault="008074F6" w:rsidP="00F459B1">
      <w:pPr>
        <w:rPr>
          <w:sz w:val="22"/>
          <w:szCs w:val="22"/>
        </w:rPr>
      </w:pPr>
    </w:p>
    <w:p w:rsidR="008074F6" w:rsidRDefault="008074F6" w:rsidP="00F459B1">
      <w:pPr>
        <w:rPr>
          <w:sz w:val="22"/>
          <w:szCs w:val="22"/>
        </w:rPr>
      </w:pPr>
    </w:p>
    <w:p w:rsidR="008074F6" w:rsidRPr="001E7267" w:rsidRDefault="008074F6" w:rsidP="00F459B1">
      <w:pPr>
        <w:rPr>
          <w:sz w:val="22"/>
          <w:szCs w:val="22"/>
        </w:rPr>
      </w:pPr>
      <w:bookmarkStart w:id="0" w:name="_GoBack"/>
      <w:bookmarkEnd w:id="0"/>
      <w:r w:rsidRPr="001E7267">
        <w:rPr>
          <w:sz w:val="22"/>
          <w:szCs w:val="22"/>
        </w:rPr>
        <w:t>Don Glendenning, C.M.</w:t>
      </w:r>
    </w:p>
    <w:p w:rsidR="008074F6" w:rsidRPr="001E7267" w:rsidRDefault="008074F6" w:rsidP="00F459B1">
      <w:pPr>
        <w:rPr>
          <w:sz w:val="22"/>
          <w:szCs w:val="22"/>
        </w:rPr>
      </w:pPr>
      <w:r w:rsidRPr="001E7267">
        <w:rPr>
          <w:sz w:val="22"/>
          <w:szCs w:val="22"/>
        </w:rPr>
        <w:t>Director</w:t>
      </w:r>
    </w:p>
    <w:p w:rsidR="008074F6" w:rsidRDefault="008074F6" w:rsidP="00F459B1">
      <w:pPr>
        <w:rPr>
          <w:sz w:val="22"/>
          <w:szCs w:val="22"/>
        </w:rPr>
      </w:pPr>
    </w:p>
    <w:p w:rsidR="008074F6" w:rsidRDefault="008074F6">
      <w:r>
        <w:rPr>
          <w:sz w:val="22"/>
          <w:szCs w:val="22"/>
        </w:rPr>
        <w:t>Enclosures</w:t>
      </w:r>
    </w:p>
    <w:sectPr w:rsidR="008074F6" w:rsidSect="00AA195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459B1"/>
    <w:rsid w:val="00056673"/>
    <w:rsid w:val="00073838"/>
    <w:rsid w:val="000F29B1"/>
    <w:rsid w:val="001E7267"/>
    <w:rsid w:val="00394BF1"/>
    <w:rsid w:val="0042429C"/>
    <w:rsid w:val="004A239C"/>
    <w:rsid w:val="006217E7"/>
    <w:rsid w:val="008074F6"/>
    <w:rsid w:val="009479FE"/>
    <w:rsid w:val="009B3C11"/>
    <w:rsid w:val="00A24669"/>
    <w:rsid w:val="00A5678F"/>
    <w:rsid w:val="00AA1953"/>
    <w:rsid w:val="00C560AA"/>
    <w:rsid w:val="00E942AE"/>
    <w:rsid w:val="00F459B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9B1"/>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7</TotalTime>
  <Pages>1</Pages>
  <Words>279</Words>
  <Characters>1591</Characters>
  <Application>Microsoft Office Outlook</Application>
  <DocSecurity>0</DocSecurity>
  <Lines>0</Lines>
  <Paragraphs>0</Paragraphs>
  <ScaleCrop>false</ScaleCrop>
  <Company> CFPEI</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2011 03 21</dc:title>
  <dc:subject/>
  <dc:creator>JoAnn McQuaid</dc:creator>
  <cp:keywords/>
  <dc:description/>
  <cp:lastModifiedBy>Don Glendenning</cp:lastModifiedBy>
  <cp:revision>3</cp:revision>
  <dcterms:created xsi:type="dcterms:W3CDTF">2011-04-04T12:35:00Z</dcterms:created>
  <dcterms:modified xsi:type="dcterms:W3CDTF">2011-04-04T12:37:00Z</dcterms:modified>
</cp:coreProperties>
</file>