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Default="00950091">
            <w:pPr>
              <w:pStyle w:val="CompanyName"/>
            </w:pPr>
            <w:bookmarkStart w:id="0" w:name="_GoBack"/>
            <w:bookmarkEnd w:id="0"/>
            <w:r>
              <w:t xml:space="preserve">Rachelle </w:t>
            </w:r>
            <w:proofErr w:type="spellStart"/>
            <w:r>
              <w:t>Bélair</w:t>
            </w:r>
            <w:proofErr w:type="spellEnd"/>
          </w:p>
          <w:p w:rsidR="00BE12FE" w:rsidRDefault="00950091">
            <w:pPr>
              <w:pStyle w:val="Slogan"/>
            </w:pPr>
            <w:r>
              <w:t>Translation &amp; Proofreading Services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246DDC">
              <w:t>10</w:t>
            </w:r>
          </w:p>
          <w:p w:rsidR="00BE12FE" w:rsidRDefault="00060230" w:rsidP="003F157B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5-07-2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46DDC">
                  <w:t>7/20/2015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To:</w:t>
            </w:r>
          </w:p>
          <w:p w:rsidR="00BE12FE" w:rsidRDefault="004F01BF">
            <w:pPr>
              <w:pStyle w:val="ContactInformation"/>
            </w:pPr>
            <w:r>
              <w:t>Don Glendenning</w:t>
            </w:r>
          </w:p>
          <w:p w:rsidR="004F01BF" w:rsidRDefault="004F01BF">
            <w:pPr>
              <w:pStyle w:val="ContactInformation"/>
            </w:pPr>
            <w:r>
              <w:t>Education 20/20 Inc.</w:t>
            </w:r>
          </w:p>
          <w:p w:rsidR="00A423A7" w:rsidRDefault="00A423A7" w:rsidP="00A423A7">
            <w:pPr>
              <w:pStyle w:val="ContactInformation"/>
            </w:pPr>
            <w:r>
              <w:t>PO Box 624, 101 Kent St.</w:t>
            </w:r>
          </w:p>
          <w:p w:rsidR="00BE12FE" w:rsidRDefault="00A423A7" w:rsidP="00A423A7">
            <w:pPr>
              <w:pStyle w:val="ContactInformation"/>
            </w:pPr>
            <w:r>
              <w:t>Charlottetown, PE  C1A 1M0</w:t>
            </w: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590F2D">
            <w:pPr>
              <w:pStyle w:val="ContactInformation"/>
            </w:pPr>
            <w:r>
              <w:t xml:space="preserve">Translation 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D765E2" w:rsidRDefault="00590F2D">
            <w:pPr>
              <w:pStyle w:val="TableText"/>
              <w:rPr>
                <w:b/>
              </w:rPr>
            </w:pPr>
            <w:r>
              <w:t>Translation</w:t>
            </w:r>
            <w:r w:rsidR="00246DDC">
              <w:t xml:space="preserve"> of Newsletter no. 30</w:t>
            </w:r>
            <w:r w:rsidR="00E9719C">
              <w:t xml:space="preserve"> –</w:t>
            </w:r>
            <w:r w:rsidR="003F157B">
              <w:t xml:space="preserve"> </w:t>
            </w:r>
            <w:r w:rsidR="00246DDC">
              <w:t>Recent Reading (443 words)</w:t>
            </w:r>
          </w:p>
          <w:p w:rsidR="00813D3F" w:rsidRDefault="00246DDC" w:rsidP="003F157B">
            <w:pPr>
              <w:pStyle w:val="TableText"/>
            </w:pPr>
            <w:r>
              <w:t>Dated July 16</w:t>
            </w:r>
            <w:r w:rsidR="003F157B">
              <w:t>,</w:t>
            </w:r>
            <w:r w:rsidR="00A75331">
              <w:t xml:space="preserve"> 2015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246DDC" w:rsidP="00246DDC">
            <w:pPr>
              <w:pStyle w:val="TableText"/>
              <w:jc w:val="right"/>
            </w:pPr>
            <w:r>
              <w:t>1.5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 w:rsidP="00246DDC">
            <w:pPr>
              <w:pStyle w:val="Amount"/>
            </w:pPr>
            <w:r>
              <w:t>$</w:t>
            </w:r>
            <w:r w:rsidR="00246DDC">
              <w:t>35</w:t>
            </w:r>
            <w:r>
              <w:t>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</w:t>
            </w:r>
            <w:r w:rsidR="00246DDC">
              <w:t>35</w:t>
            </w:r>
            <w:r w:rsidR="00CD17EB">
              <w:t>.00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246DDC">
            <w:pPr>
              <w:pStyle w:val="Amount"/>
            </w:pPr>
            <w:r>
              <w:t>$35</w:t>
            </w:r>
            <w:r w:rsidR="00CD17EB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91"/>
    <w:rsid w:val="00060230"/>
    <w:rsid w:val="001307E7"/>
    <w:rsid w:val="00246DDC"/>
    <w:rsid w:val="002B474D"/>
    <w:rsid w:val="00320872"/>
    <w:rsid w:val="00383886"/>
    <w:rsid w:val="003D33E5"/>
    <w:rsid w:val="003D633A"/>
    <w:rsid w:val="003F157B"/>
    <w:rsid w:val="004F01BF"/>
    <w:rsid w:val="00590F2D"/>
    <w:rsid w:val="00656779"/>
    <w:rsid w:val="00715F19"/>
    <w:rsid w:val="007F2723"/>
    <w:rsid w:val="00813D3F"/>
    <w:rsid w:val="00950091"/>
    <w:rsid w:val="009A31F4"/>
    <w:rsid w:val="00A423A7"/>
    <w:rsid w:val="00A75331"/>
    <w:rsid w:val="00BA4E05"/>
    <w:rsid w:val="00BE12FE"/>
    <w:rsid w:val="00C30DB3"/>
    <w:rsid w:val="00CD17EB"/>
    <w:rsid w:val="00D765E2"/>
    <w:rsid w:val="00E9719C"/>
    <w:rsid w:val="00EA6F8A"/>
    <w:rsid w:val="00FA19C5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1A1FED19-8B75-4B1E-8CB3-5C2793B1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uiPriority="29" w:qFormat="1"/>
    <w:lsdException w:name="Quote" w:uiPriority="2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3D4771"/>
    <w:rsid w:val="00483BA1"/>
    <w:rsid w:val="00676608"/>
    <w:rsid w:val="00765C45"/>
    <w:rsid w:val="009C08BF"/>
    <w:rsid w:val="00AB41B7"/>
    <w:rsid w:val="00B86CD2"/>
    <w:rsid w:val="00EC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2015-07-20T00:00:00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</Template>
  <TotalTime>0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</cp:lastModifiedBy>
  <cp:revision>2</cp:revision>
  <cp:lastPrinted>2015-05-22T15:36:00Z</cp:lastPrinted>
  <dcterms:created xsi:type="dcterms:W3CDTF">2017-03-03T03:27:00Z</dcterms:created>
  <dcterms:modified xsi:type="dcterms:W3CDTF">2017-03-03T03:27:00Z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