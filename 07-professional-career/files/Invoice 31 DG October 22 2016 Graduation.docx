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12"/>
        <w:gridCol w:w="5388"/>
      </w:tblGrid>
      <w:tr w:rsidR="00BE12FE">
        <w:trPr>
          <w:trHeight w:val="795"/>
          <w:jc w:val="center"/>
        </w:trPr>
        <w:tc>
          <w:tcPr>
            <w:tcW w:w="5412" w:type="dxa"/>
            <w:vMerge w:val="restart"/>
          </w:tcPr>
          <w:p w:rsidR="00BE12FE" w:rsidRPr="008F00B9" w:rsidRDefault="00950091">
            <w:pPr>
              <w:pStyle w:val="CompanyName"/>
              <w:rPr>
                <w:lang w:val="fr-CA"/>
              </w:rPr>
            </w:pPr>
            <w:bookmarkStart w:id="0" w:name="_GoBack"/>
            <w:bookmarkEnd w:id="0"/>
            <w:r w:rsidRPr="008F00B9">
              <w:rPr>
                <w:lang w:val="fr-CA"/>
              </w:rPr>
              <w:t>Rachelle Bélair</w:t>
            </w:r>
          </w:p>
          <w:p w:rsidR="0042419B" w:rsidRPr="0042419B" w:rsidRDefault="00950091">
            <w:pPr>
              <w:pStyle w:val="Slogan"/>
              <w:rPr>
                <w:lang w:val="fr-CA"/>
              </w:rPr>
            </w:pPr>
            <w:r w:rsidRPr="0042419B">
              <w:rPr>
                <w:lang w:val="fr-CA"/>
              </w:rPr>
              <w:t xml:space="preserve">Translation &amp; </w:t>
            </w:r>
            <w:proofErr w:type="spellStart"/>
            <w:r w:rsidRPr="0042419B">
              <w:rPr>
                <w:lang w:val="fr-CA"/>
              </w:rPr>
              <w:t>Proofreading</w:t>
            </w:r>
            <w:proofErr w:type="spellEnd"/>
            <w:r w:rsidRPr="0042419B">
              <w:rPr>
                <w:lang w:val="fr-CA"/>
              </w:rPr>
              <w:t xml:space="preserve"> Services</w:t>
            </w:r>
            <w:r w:rsidR="0042419B" w:rsidRPr="0042419B">
              <w:rPr>
                <w:lang w:val="fr-CA"/>
              </w:rPr>
              <w:t xml:space="preserve"> /Services de traduction et révision</w:t>
            </w:r>
          </w:p>
          <w:sdt>
            <w:sdtPr>
              <w:alias w:val="Company Address"/>
              <w:tag w:val="Company Address"/>
              <w:id w:val="265011815"/>
              <w:placeholder>
                <w:docPart w:val="238AFB3208C341909CF8D97C6FFD18B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 w:multiLine="1"/>
            </w:sdtPr>
            <w:sdtEndPr/>
            <w:sdtContent>
              <w:p w:rsidR="00BE12FE" w:rsidRDefault="00950091">
                <w:pPr>
                  <w:pStyle w:val="ContactInformation"/>
                </w:pPr>
                <w:r>
                  <w:rPr>
                    <w:lang w:val="en-CA"/>
                  </w:rPr>
                  <w:t>131 Spring Park Road</w:t>
                </w:r>
                <w:r>
                  <w:rPr>
                    <w:lang w:val="en-CA"/>
                  </w:rPr>
                  <w:br/>
                  <w:t>Charlottetown, PEI C1A 3Y7</w:t>
                </w:r>
              </w:p>
            </w:sdtContent>
          </w:sdt>
          <w:p w:rsidR="00BE12FE" w:rsidRDefault="00060230">
            <w:pPr>
              <w:pStyle w:val="ContactInformation"/>
            </w:pPr>
            <w:r>
              <w:t xml:space="preserve">Phone: </w:t>
            </w:r>
            <w:sdt>
              <w:sdtPr>
                <w:alias w:val="Company Phone"/>
                <w:id w:val="265011821"/>
                <w:placeholder>
                  <w:docPart w:val="27B22121E0394EC081E844CF00FD40D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950091">
                  <w:t>(902) 892-8802</w:t>
                </w:r>
              </w:sdtContent>
            </w:sdt>
          </w:p>
          <w:p w:rsidR="00BE12FE" w:rsidRDefault="00BE12FE">
            <w:pPr>
              <w:pStyle w:val="ContactInformation"/>
            </w:pPr>
          </w:p>
        </w:tc>
        <w:tc>
          <w:tcPr>
            <w:tcW w:w="5388" w:type="dxa"/>
          </w:tcPr>
          <w:p w:rsidR="00BE12FE" w:rsidRDefault="00060230">
            <w:pPr>
              <w:pStyle w:val="Invoice"/>
            </w:pPr>
            <w:r>
              <w:t>INVOICE</w:t>
            </w:r>
          </w:p>
        </w:tc>
      </w:tr>
      <w:tr w:rsidR="00BE12FE">
        <w:trPr>
          <w:trHeight w:val="795"/>
          <w:jc w:val="center"/>
        </w:trPr>
        <w:tc>
          <w:tcPr>
            <w:tcW w:w="5412" w:type="dxa"/>
            <w:vMerge/>
          </w:tcPr>
          <w:p w:rsidR="00BE12FE" w:rsidRDefault="00BE12FE">
            <w:pPr>
              <w:pStyle w:val="Heading2"/>
            </w:pPr>
          </w:p>
        </w:tc>
        <w:tc>
          <w:tcPr>
            <w:tcW w:w="5388" w:type="dxa"/>
            <w:vAlign w:val="bottom"/>
          </w:tcPr>
          <w:p w:rsidR="00BE12FE" w:rsidRDefault="00060230">
            <w:pPr>
              <w:pStyle w:val="RightAligned"/>
            </w:pPr>
            <w:r>
              <w:t>Invoice #</w:t>
            </w:r>
            <w:r w:rsidR="006C0771">
              <w:t>31</w:t>
            </w:r>
          </w:p>
          <w:p w:rsidR="00BE12FE" w:rsidRDefault="00060230" w:rsidP="00F94E15">
            <w:pPr>
              <w:pStyle w:val="RightAligned"/>
              <w:rPr>
                <w:b/>
                <w:bCs/>
              </w:rPr>
            </w:pPr>
            <w:r>
              <w:t>Date:</w:t>
            </w:r>
            <w:sdt>
              <w:sdtPr>
                <w:id w:val="242283825"/>
                <w:placeholder>
                  <w:docPart w:val="DF6668CE31C143C98D8A60F2B1D0EBE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6-10-22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6C0771">
                  <w:t>10/22/2016</w:t>
                </w:r>
              </w:sdtContent>
            </w:sdt>
          </w:p>
        </w:tc>
      </w:tr>
    </w:tbl>
    <w:p w:rsidR="00BE12FE" w:rsidRDefault="00BE12FE"/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E12FE">
        <w:trPr>
          <w:trHeight w:val="1440"/>
          <w:jc w:val="center"/>
        </w:trPr>
        <w:tc>
          <w:tcPr>
            <w:tcW w:w="5400" w:type="dxa"/>
          </w:tcPr>
          <w:p w:rsidR="00BE12FE" w:rsidRPr="006355F3" w:rsidRDefault="00060230">
            <w:pPr>
              <w:pStyle w:val="ColumnHeading"/>
            </w:pPr>
            <w:r w:rsidRPr="006355F3">
              <w:t>To:</w:t>
            </w:r>
          </w:p>
          <w:p w:rsidR="006355F3" w:rsidRDefault="006355F3" w:rsidP="006355F3">
            <w:pPr>
              <w:pStyle w:val="ContactInformation"/>
            </w:pPr>
            <w:r>
              <w:t>Don Glendenning</w:t>
            </w:r>
          </w:p>
          <w:p w:rsidR="006355F3" w:rsidRDefault="006355F3" w:rsidP="006355F3">
            <w:pPr>
              <w:pStyle w:val="ContactInformation"/>
            </w:pPr>
            <w:r>
              <w:t>Education 20/20 Inc.</w:t>
            </w:r>
          </w:p>
          <w:p w:rsidR="006355F3" w:rsidRDefault="006355F3" w:rsidP="006355F3">
            <w:pPr>
              <w:pStyle w:val="ContactInformation"/>
            </w:pPr>
            <w:r>
              <w:t>PO Box 624, 101 Kent St.</w:t>
            </w:r>
          </w:p>
          <w:p w:rsidR="009E0615" w:rsidRDefault="006355F3" w:rsidP="006355F3">
            <w:pPr>
              <w:pStyle w:val="ContactInformation"/>
            </w:pPr>
            <w:r>
              <w:t>Charlottetown, PE  C1A 1M0</w:t>
            </w:r>
          </w:p>
          <w:p w:rsidR="006355F3" w:rsidRDefault="006355F3" w:rsidP="006355F3">
            <w:pPr>
              <w:pStyle w:val="ContactInformation"/>
            </w:pPr>
          </w:p>
          <w:p w:rsidR="008F00B9" w:rsidRDefault="008F00B9" w:rsidP="008F00B9">
            <w:pPr>
              <w:pStyle w:val="ContactInformation"/>
            </w:pPr>
          </w:p>
        </w:tc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For:</w:t>
            </w:r>
          </w:p>
          <w:p w:rsidR="00BE12FE" w:rsidRDefault="008F00B9">
            <w:pPr>
              <w:pStyle w:val="ContactInformation"/>
            </w:pPr>
            <w:r>
              <w:t>Translation/Proofreading</w:t>
            </w:r>
          </w:p>
          <w:p w:rsidR="00BE12FE" w:rsidRDefault="00BE12FE">
            <w:pPr>
              <w:pStyle w:val="ContactInformation"/>
            </w:pPr>
          </w:p>
        </w:tc>
      </w:tr>
    </w:tbl>
    <w:p w:rsidR="00BE12FE" w:rsidRDefault="00BE12FE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6210"/>
        <w:gridCol w:w="1530"/>
        <w:gridCol w:w="1530"/>
        <w:gridCol w:w="1530"/>
      </w:tblGrid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HOURS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RATE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AMOUNT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D3F" w:rsidRPr="008F00B9" w:rsidRDefault="0038618D" w:rsidP="006722C0">
            <w:pPr>
              <w:pStyle w:val="TableText"/>
            </w:pPr>
            <w:r>
              <w:t xml:space="preserve">Bulletin no. </w:t>
            </w:r>
            <w:r w:rsidR="006C0771">
              <w:t>45 – Graduation (46</w:t>
            </w:r>
            <w:r w:rsidR="006722C0">
              <w:t>7</w:t>
            </w:r>
            <w:r w:rsidR="006C0771">
              <w:t xml:space="preserve"> words)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A1386E" w:rsidP="0038618D">
            <w:pPr>
              <w:pStyle w:val="TableText"/>
              <w:jc w:val="right"/>
            </w:pPr>
            <w:r>
              <w:t>2.0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6355F3" w:rsidP="00A1386E">
            <w:pPr>
              <w:pStyle w:val="Amount"/>
            </w:pPr>
            <w:r>
              <w:t>$</w:t>
            </w:r>
            <w:r w:rsidR="00A1386E">
              <w:t>50.0</w:t>
            </w:r>
            <w: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6355F3" w:rsidP="00A1386E">
            <w:pPr>
              <w:pStyle w:val="Amount"/>
            </w:pPr>
            <w:r>
              <w:t>$</w:t>
            </w:r>
            <w:r w:rsidR="00B345E1">
              <w:t>5</w:t>
            </w:r>
            <w:r w:rsidR="00A1386E">
              <w:t>0</w:t>
            </w:r>
            <w:r>
              <w:t>.00</w:t>
            </w:r>
          </w:p>
        </w:tc>
      </w:tr>
      <w:tr w:rsidR="00BE12FE" w:rsidRPr="008F00B9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061D59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 w:rsidP="008B030D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12FE" w:rsidRPr="009E0615" w:rsidRDefault="00BE12FE"/>
        </w:tc>
        <w:tc>
          <w:tcPr>
            <w:tcW w:w="30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060230">
            <w:pPr>
              <w:pStyle w:val="RightAligned"/>
            </w:pPr>
            <w:r>
              <w:t>TOTAL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8F00B9" w:rsidP="00C958FA">
            <w:pPr>
              <w:pStyle w:val="Amount"/>
            </w:pPr>
            <w:r>
              <w:t>$</w:t>
            </w:r>
            <w:r w:rsidR="00B345E1">
              <w:t>5</w:t>
            </w:r>
            <w:r w:rsidR="00A1386E">
              <w:t>0</w:t>
            </w:r>
            <w:r w:rsidR="006355F3">
              <w:t>.00</w:t>
            </w:r>
          </w:p>
        </w:tc>
      </w:tr>
    </w:tbl>
    <w:p w:rsidR="00BE12FE" w:rsidRDefault="00BE12FE"/>
    <w:tbl>
      <w:tblPr>
        <w:tblW w:w="10800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BE12FE">
        <w:trPr>
          <w:trHeight w:val="1584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BE12FE" w:rsidRDefault="004F01BF">
            <w:pPr>
              <w:pStyle w:val="TableText"/>
            </w:pPr>
            <w:r>
              <w:t>Please m</w:t>
            </w:r>
            <w:r w:rsidR="00383886">
              <w:t xml:space="preserve">ake all </w:t>
            </w:r>
            <w:proofErr w:type="spellStart"/>
            <w:r w:rsidR="00383886">
              <w:t>cheque</w:t>
            </w:r>
            <w:r w:rsidR="00060230">
              <w:t>s</w:t>
            </w:r>
            <w:proofErr w:type="spellEnd"/>
            <w:r w:rsidR="00060230">
              <w:t xml:space="preserve"> payable to </w:t>
            </w:r>
            <w:sdt>
              <w:sdtPr>
                <w:alias w:val="Company"/>
                <w:id w:val="242283893"/>
                <w:placeholder>
                  <w:docPart w:val="0AF87C40A70C4E8FA685522B7AA2BDF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CD17EB">
                  <w:t xml:space="preserve">Rachelle </w:t>
                </w:r>
                <w:proofErr w:type="spellStart"/>
                <w:r w:rsidR="00CD17EB">
                  <w:t>Bélair</w:t>
                </w:r>
                <w:proofErr w:type="spellEnd"/>
                <w:r w:rsidR="00E9719C">
                  <w:t>.</w:t>
                </w:r>
              </w:sdtContent>
            </w:sdt>
          </w:p>
          <w:p w:rsidR="00BE12FE" w:rsidRDefault="00060230">
            <w:pPr>
              <w:pStyle w:val="TableText"/>
            </w:pPr>
            <w:r>
              <w:t xml:space="preserve">Total </w:t>
            </w:r>
            <w:r w:rsidR="00E9719C">
              <w:t>due in 15 days. Overdue account are</w:t>
            </w:r>
            <w:r>
              <w:t xml:space="preserve"> subject to a service charge of 1% per month</w:t>
            </w:r>
            <w:r w:rsidR="004F01BF">
              <w:t>.</w:t>
            </w:r>
          </w:p>
        </w:tc>
      </w:tr>
      <w:tr w:rsidR="00BE12FE">
        <w:trPr>
          <w:trHeight w:val="432"/>
          <w:jc w:val="center"/>
        </w:trPr>
        <w:tc>
          <w:tcPr>
            <w:tcW w:w="10800" w:type="dxa"/>
            <w:vAlign w:val="center"/>
          </w:tcPr>
          <w:p w:rsidR="00BE12FE" w:rsidRDefault="00BA4E05" w:rsidP="00BA4E05">
            <w:pPr>
              <w:pStyle w:val="CenteredColumnHeading"/>
            </w:pPr>
            <w:r>
              <w:t>Thank you for your business – please call again.</w:t>
            </w:r>
          </w:p>
        </w:tc>
      </w:tr>
    </w:tbl>
    <w:p w:rsidR="00BE12FE" w:rsidRDefault="00BE12FE" w:rsidP="002B474D"/>
    <w:sectPr w:rsidR="00BE12FE" w:rsidSect="00BE12FE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091"/>
    <w:rsid w:val="00060230"/>
    <w:rsid w:val="00061D59"/>
    <w:rsid w:val="00066A67"/>
    <w:rsid w:val="00082E50"/>
    <w:rsid w:val="001307E7"/>
    <w:rsid w:val="00144C81"/>
    <w:rsid w:val="001D3330"/>
    <w:rsid w:val="00246DDC"/>
    <w:rsid w:val="002B474D"/>
    <w:rsid w:val="002E2A94"/>
    <w:rsid w:val="00320872"/>
    <w:rsid w:val="00341A2C"/>
    <w:rsid w:val="00362FA7"/>
    <w:rsid w:val="00383886"/>
    <w:rsid w:val="0038618D"/>
    <w:rsid w:val="003A76C6"/>
    <w:rsid w:val="003D33E5"/>
    <w:rsid w:val="003F157B"/>
    <w:rsid w:val="0042419B"/>
    <w:rsid w:val="004F01BF"/>
    <w:rsid w:val="00590F2D"/>
    <w:rsid w:val="006164A1"/>
    <w:rsid w:val="006355F3"/>
    <w:rsid w:val="00656779"/>
    <w:rsid w:val="006722C0"/>
    <w:rsid w:val="006C0771"/>
    <w:rsid w:val="00715F19"/>
    <w:rsid w:val="0072589B"/>
    <w:rsid w:val="00813D3F"/>
    <w:rsid w:val="008B030D"/>
    <w:rsid w:val="008F00B9"/>
    <w:rsid w:val="00950091"/>
    <w:rsid w:val="009A31F4"/>
    <w:rsid w:val="009D7A63"/>
    <w:rsid w:val="009E0615"/>
    <w:rsid w:val="00A1386E"/>
    <w:rsid w:val="00A423A7"/>
    <w:rsid w:val="00A75331"/>
    <w:rsid w:val="00A932D1"/>
    <w:rsid w:val="00AA1587"/>
    <w:rsid w:val="00B345E1"/>
    <w:rsid w:val="00BA4E05"/>
    <w:rsid w:val="00BE12FE"/>
    <w:rsid w:val="00C30DB3"/>
    <w:rsid w:val="00C958FA"/>
    <w:rsid w:val="00C95CF1"/>
    <w:rsid w:val="00CD17EB"/>
    <w:rsid w:val="00D765E2"/>
    <w:rsid w:val="00DF10C9"/>
    <w:rsid w:val="00E9719C"/>
    <w:rsid w:val="00EA6F8A"/>
    <w:rsid w:val="00EC70D1"/>
    <w:rsid w:val="00EF7036"/>
    <w:rsid w:val="00F94E15"/>
    <w:rsid w:val="00FA19C5"/>
    <w:rsid w:val="00FC7284"/>
    <w:rsid w:val="00FD4EFB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1DE996AD-C997-4202-9F5D-467A4909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uiPriority="2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Revision" w:semiHidden="1" w:uiPriority="0"/>
    <w:lsdException w:name="List Paragraph" w:uiPriority="29" w:qFormat="1"/>
    <w:lsdException w:name="Quote" w:uiPriority="2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unhideWhenUsed/>
    <w:rsid w:val="00BE12F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semiHidden/>
    <w:unhideWhenUsed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unhideWhenUsed/>
    <w:rsid w:val="00BE12FE"/>
    <w:pPr>
      <w:spacing w:line="264" w:lineRule="auto"/>
      <w:outlineLvl w:val="1"/>
    </w:pPr>
    <w:rPr>
      <w:rFonts w:ascii="Tahoma" w:eastAsia="Times New Roman" w:hAnsi="Tahoma" w:cs="Times New Roman"/>
      <w:b/>
      <w:caps/>
      <w:spacing w:val="4"/>
      <w:sz w:val="16"/>
      <w:szCs w:val="16"/>
    </w:rPr>
  </w:style>
  <w:style w:type="paragraph" w:styleId="Heading3">
    <w:name w:val="heading 3"/>
    <w:basedOn w:val="Normal"/>
    <w:next w:val="Normal"/>
    <w:link w:val="Heading3Char"/>
    <w:semiHidden/>
    <w:unhideWhenUsed/>
    <w:rsid w:val="00BE12FE"/>
    <w:pPr>
      <w:spacing w:line="264" w:lineRule="auto"/>
      <w:outlineLvl w:val="2"/>
    </w:pPr>
    <w:rPr>
      <w:rFonts w:ascii="Calibri" w:eastAsia="Times New Roman" w:hAnsi="Calibri" w:cs="Times New Roman"/>
      <w:i/>
      <w:spacing w:val="4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semiHidden/>
    <w:rsid w:val="00BE12FE"/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customStyle="1" w:styleId="Heading2Char">
    <w:name w:val="Heading 2 Char"/>
    <w:basedOn w:val="DefaultParagraphFont"/>
    <w:link w:val="Heading2"/>
    <w:rsid w:val="00BE12FE"/>
    <w:rPr>
      <w:rFonts w:ascii="Tahoma" w:eastAsia="Times New Roman" w:hAnsi="Tahoma" w:cs="Times New Roman"/>
      <w:b/>
      <w:caps/>
      <w:spacing w:val="4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BE12FE"/>
    <w:rPr>
      <w:rFonts w:ascii="Calibri" w:eastAsia="Times New Roman" w:hAnsi="Calibri" w:cs="Times New Roman"/>
      <w:i/>
      <w:spacing w:val="4"/>
      <w:sz w:val="18"/>
      <w:szCs w:val="18"/>
    </w:rPr>
  </w:style>
  <w:style w:type="paragraph" w:customStyle="1" w:styleId="CompanyName">
    <w:name w:val="Company Name"/>
    <w:basedOn w:val="Normal"/>
    <w:qFormat/>
    <w:rsid w:val="00BE12FE"/>
    <w:pPr>
      <w:spacing w:before="140" w:line="264" w:lineRule="auto"/>
    </w:pPr>
    <w:rPr>
      <w:rFonts w:asciiTheme="majorHAnsi" w:eastAsia="Times New Roman" w:hAnsiTheme="majorHAnsi" w:cs="Times New Roman"/>
      <w:b/>
      <w:spacing w:val="4"/>
      <w:szCs w:val="18"/>
    </w:rPr>
  </w:style>
  <w:style w:type="paragraph" w:customStyle="1" w:styleId="ColumnHeading">
    <w:name w:val="Column Heading"/>
    <w:basedOn w:val="Normal"/>
    <w:qFormat/>
    <w:rsid w:val="00BE12FE"/>
    <w:pPr>
      <w:spacing w:line="264" w:lineRule="auto"/>
    </w:pPr>
    <w:rPr>
      <w:rFonts w:asciiTheme="majorHAnsi" w:eastAsia="Times New Roman" w:hAnsiTheme="majorHAnsi" w:cs="Times New Roman"/>
      <w:b/>
      <w:caps/>
      <w:spacing w:val="4"/>
      <w:sz w:val="16"/>
      <w:szCs w:val="18"/>
    </w:rPr>
  </w:style>
  <w:style w:type="paragraph" w:customStyle="1" w:styleId="RightAligned">
    <w:name w:val="Right Aligned"/>
    <w:basedOn w:val="Normal"/>
    <w:qFormat/>
    <w:rsid w:val="00BE12FE"/>
    <w:pPr>
      <w:jc w:val="right"/>
    </w:pPr>
    <w:rPr>
      <w:rFonts w:eastAsia="Times New Roman" w:cs="Times New Roman"/>
      <w:caps/>
      <w:sz w:val="16"/>
      <w:szCs w:val="16"/>
    </w:rPr>
  </w:style>
  <w:style w:type="paragraph" w:customStyle="1" w:styleId="Amount">
    <w:name w:val="Amount"/>
    <w:basedOn w:val="Normal"/>
    <w:qFormat/>
    <w:rsid w:val="00BE12FE"/>
    <w:pPr>
      <w:spacing w:line="264" w:lineRule="auto"/>
      <w:jc w:val="right"/>
    </w:pPr>
    <w:rPr>
      <w:rFonts w:eastAsia="Times New Roman" w:cs="Times New Roman"/>
      <w:spacing w:val="4"/>
      <w:sz w:val="20"/>
      <w:szCs w:val="20"/>
    </w:rPr>
  </w:style>
  <w:style w:type="character" w:styleId="Strong">
    <w:name w:val="Strong"/>
    <w:basedOn w:val="DefaultParagraphFont"/>
    <w:uiPriority w:val="2"/>
    <w:semiHidden/>
    <w:unhideWhenUsed/>
    <w:rsid w:val="00BE12FE"/>
    <w:rPr>
      <w:b/>
      <w:bCs/>
    </w:rPr>
  </w:style>
  <w:style w:type="paragraph" w:customStyle="1" w:styleId="ContactInformation">
    <w:name w:val="Contact Information"/>
    <w:basedOn w:val="Normal"/>
    <w:qFormat/>
    <w:rsid w:val="00BE12FE"/>
    <w:rPr>
      <w:sz w:val="18"/>
    </w:rPr>
  </w:style>
  <w:style w:type="paragraph" w:customStyle="1" w:styleId="Slogan">
    <w:name w:val="Slogan"/>
    <w:basedOn w:val="Heading3"/>
    <w:qFormat/>
    <w:rsid w:val="00BE12FE"/>
    <w:pPr>
      <w:spacing w:after="240"/>
    </w:pPr>
    <w:rPr>
      <w:rFonts w:asciiTheme="minorHAnsi" w:hAnsiTheme="minorHAnsi"/>
    </w:rPr>
  </w:style>
  <w:style w:type="paragraph" w:customStyle="1" w:styleId="CenteredColumnHeading">
    <w:name w:val="Centered Column Heading"/>
    <w:basedOn w:val="ColumnHeading"/>
    <w:qFormat/>
    <w:rsid w:val="00BE12FE"/>
    <w:pPr>
      <w:jc w:val="center"/>
    </w:pPr>
  </w:style>
  <w:style w:type="paragraph" w:customStyle="1" w:styleId="TableText">
    <w:name w:val="Table Text"/>
    <w:basedOn w:val="Normal"/>
    <w:qFormat/>
    <w:rsid w:val="00BE12FE"/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2FE"/>
    <w:rPr>
      <w:rFonts w:ascii="Tahoma" w:hAnsi="Tahoma" w:cs="Tahoma"/>
      <w:sz w:val="16"/>
      <w:szCs w:val="16"/>
    </w:rPr>
  </w:style>
  <w:style w:type="paragraph" w:customStyle="1" w:styleId="Invoice">
    <w:name w:val="Invoice"/>
    <w:basedOn w:val="Normal"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styleId="PlaceholderText">
    <w:name w:val="Placeholder Text"/>
    <w:basedOn w:val="DefaultParagraphFont"/>
    <w:uiPriority w:val="99"/>
    <w:unhideWhenUsed/>
    <w:rsid w:val="00BE12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MBelair\Application%20Data\Microsoft\Templates\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38AFB3208C341909CF8D97C6FFD1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FAD6C-ABFE-40C8-9031-82AABBA18D7E}"/>
      </w:docPartPr>
      <w:docPartBody>
        <w:p w:rsidR="00AB41B7" w:rsidRDefault="00B86CD2">
          <w:pPr>
            <w:pStyle w:val="238AFB3208C341909CF8D97C6FFD18B0"/>
          </w:pPr>
          <w:r>
            <w:rPr>
              <w:rStyle w:val="PlaceholderText"/>
            </w:rPr>
            <w:t>[Street Address]</w:t>
          </w:r>
        </w:p>
      </w:docPartBody>
    </w:docPart>
    <w:docPart>
      <w:docPartPr>
        <w:name w:val="27B22121E0394EC081E844CF00FD4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11497-F24D-4059-94C9-AAEFDC2BE9F4}"/>
      </w:docPartPr>
      <w:docPartBody>
        <w:p w:rsidR="00AB41B7" w:rsidRDefault="00B86CD2">
          <w:pPr>
            <w:pStyle w:val="27B22121E0394EC081E844CF00FD40D7"/>
          </w:pPr>
          <w:r>
            <w:t>[Phone Number]</w:t>
          </w:r>
        </w:p>
      </w:docPartBody>
    </w:docPart>
    <w:docPart>
      <w:docPartPr>
        <w:name w:val="DF6668CE31C143C98D8A60F2B1D0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6733D-C0BC-4B2E-8C09-8E9B77A5B3E4}"/>
      </w:docPartPr>
      <w:docPartBody>
        <w:p w:rsidR="00AB41B7" w:rsidRDefault="00B86CD2">
          <w:pPr>
            <w:pStyle w:val="DF6668CE31C143C98D8A60F2B1D0EBE2"/>
          </w:pPr>
          <w:r>
            <w:t>[Pick the date]</w:t>
          </w:r>
        </w:p>
      </w:docPartBody>
    </w:docPart>
    <w:docPart>
      <w:docPartPr>
        <w:name w:val="0AF87C40A70C4E8FA685522B7AA2B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72763-2593-4C2C-A001-B7EAB720848B}"/>
      </w:docPartPr>
      <w:docPartBody>
        <w:p w:rsidR="00AB41B7" w:rsidRDefault="00B86CD2">
          <w:pPr>
            <w:pStyle w:val="0AF87C40A70C4E8FA685522B7AA2BDFA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B41B7"/>
    <w:rsid w:val="000E5485"/>
    <w:rsid w:val="001C7F56"/>
    <w:rsid w:val="001F7033"/>
    <w:rsid w:val="003A5C39"/>
    <w:rsid w:val="003C0F16"/>
    <w:rsid w:val="003D4771"/>
    <w:rsid w:val="00483BA1"/>
    <w:rsid w:val="00676608"/>
    <w:rsid w:val="00765C45"/>
    <w:rsid w:val="00767A7A"/>
    <w:rsid w:val="00AB41B7"/>
    <w:rsid w:val="00B2616F"/>
    <w:rsid w:val="00B431E5"/>
    <w:rsid w:val="00B86CD2"/>
    <w:rsid w:val="00E1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F75884D44D44819EC42FED81DAF42D">
    <w:name w:val="18F75884D44D44819EC42FED81DAF42D"/>
  </w:style>
  <w:style w:type="paragraph" w:customStyle="1" w:styleId="3B5990FFD41243B88C067DA28151507D">
    <w:name w:val="3B5990FFD41243B88C067DA28151507D"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238AFB3208C341909CF8D97C6FFD18B0">
    <w:name w:val="238AFB3208C341909CF8D97C6FFD18B0"/>
  </w:style>
  <w:style w:type="paragraph" w:customStyle="1" w:styleId="27B22121E0394EC081E844CF00FD40D7">
    <w:name w:val="27B22121E0394EC081E844CF00FD40D7"/>
  </w:style>
  <w:style w:type="paragraph" w:customStyle="1" w:styleId="FABE8340CD644E83B7E505D802964370">
    <w:name w:val="FABE8340CD644E83B7E505D802964370"/>
  </w:style>
  <w:style w:type="paragraph" w:customStyle="1" w:styleId="A37A37F1E0EE4C4589ABB856DE3F84BD">
    <w:name w:val="A37A37F1E0EE4C4589ABB856DE3F84BD"/>
  </w:style>
  <w:style w:type="paragraph" w:customStyle="1" w:styleId="DF6668CE31C143C98D8A60F2B1D0EBE2">
    <w:name w:val="DF6668CE31C143C98D8A60F2B1D0EBE2"/>
  </w:style>
  <w:style w:type="paragraph" w:customStyle="1" w:styleId="4AD05BCD345F4B56ADB2E214B70F44BF">
    <w:name w:val="4AD05BCD345F4B56ADB2E214B70F44BF"/>
  </w:style>
  <w:style w:type="paragraph" w:customStyle="1" w:styleId="B8B33A3C0AC549589F941000DC0BA959">
    <w:name w:val="B8B33A3C0AC549589F941000DC0BA959"/>
  </w:style>
  <w:style w:type="paragraph" w:customStyle="1" w:styleId="2D34C29DA3DB4777AFB06761FBCECAE0">
    <w:name w:val="2D34C29DA3DB4777AFB06761FBCECAE0"/>
  </w:style>
  <w:style w:type="paragraph" w:customStyle="1" w:styleId="F10CFB1FD4BD467997FF45432F578837">
    <w:name w:val="F10CFB1FD4BD467997FF45432F578837"/>
  </w:style>
  <w:style w:type="paragraph" w:customStyle="1" w:styleId="54EBBE76DD0C45A4882EEA8420E8140E">
    <w:name w:val="54EBBE76DD0C45A4882EEA8420E8140E"/>
  </w:style>
  <w:style w:type="paragraph" w:customStyle="1" w:styleId="641CC5165E7542E5AEF605A7EEE71313">
    <w:name w:val="641CC5165E7542E5AEF605A7EEE71313"/>
  </w:style>
  <w:style w:type="paragraph" w:customStyle="1" w:styleId="163E38ACA6E442939956C4BD6BC60311">
    <w:name w:val="163E38ACA6E442939956C4BD6BC60311"/>
  </w:style>
  <w:style w:type="paragraph" w:customStyle="1" w:styleId="0AF87C40A70C4E8FA685522B7AA2BDFA">
    <w:name w:val="0AF87C40A70C4E8FA685522B7AA2BD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larity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2016-10-22T00:00:00</PublishDate>
  <Abstract/>
  <CompanyAddress>131 Spring Park Road
Charlottetown, PEI C1A 3Y7</CompanyAddress>
  <CompanyPhone>(902) 892-8802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4884A9-84DA-41E5-BC56-7C7178E4D8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Invoice_service</Template>
  <TotalTime>1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invoice with hours and rate</vt:lpstr>
    </vt:vector>
  </TitlesOfParts>
  <Company>Rachelle Bélair.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invoice with hours and rate</dc:title>
  <dc:subject/>
  <dc:creator>Rachelle Belair</dc:creator>
  <cp:keywords/>
  <cp:lastModifiedBy>Don</cp:lastModifiedBy>
  <cp:revision>2</cp:revision>
  <cp:lastPrinted>2015-05-22T15:36:00Z</cp:lastPrinted>
  <dcterms:created xsi:type="dcterms:W3CDTF">2016-10-28T22:52:00Z</dcterms:created>
  <dcterms:modified xsi:type="dcterms:W3CDTF">2016-10-28T22:52:00Z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TC100726799990</vt:lpwstr>
  </property>
</Properties>
</file>